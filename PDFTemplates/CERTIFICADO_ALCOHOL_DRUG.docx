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34C0" w14:textId="4AE8C470" w:rsidR="00860552" w:rsidRDefault="00F17D4A" w:rsidP="0019506F">
      <w:pPr>
        <w:pStyle w:val="Title"/>
        <w:pBdr>
          <w:top w:val="single" w:sz="8" w:space="0" w:color="A18F8F" w:themeColor="text2" w:themeTint="99"/>
        </w:pBdr>
        <w:jc w:val="both"/>
      </w:pPr>
      <w:r>
        <w:rPr>
          <w:b w:val="0"/>
          <w:bCs w:val="0"/>
          <w:noProof/>
          <w:color w:val="333436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5AB5C256" wp14:editId="7BB8D6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377440" cy="877570"/>
            <wp:effectExtent l="0" t="0" r="0" b="0"/>
            <wp:wrapThrough wrapText="bothSides">
              <wp:wrapPolygon edited="0">
                <wp:start x="9346" y="0"/>
                <wp:lineTo x="346" y="7502"/>
                <wp:lineTo x="173" y="13129"/>
                <wp:lineTo x="1038" y="15473"/>
                <wp:lineTo x="3288" y="15473"/>
                <wp:lineTo x="3288" y="19693"/>
                <wp:lineTo x="13154" y="21100"/>
                <wp:lineTo x="13846" y="21100"/>
                <wp:lineTo x="17827" y="18755"/>
                <wp:lineTo x="18346" y="16880"/>
                <wp:lineTo x="16962" y="15473"/>
                <wp:lineTo x="21115" y="13129"/>
                <wp:lineTo x="20942" y="8440"/>
                <wp:lineTo x="15577" y="7971"/>
                <wp:lineTo x="15750" y="5627"/>
                <wp:lineTo x="13500" y="938"/>
                <wp:lineTo x="11769" y="0"/>
                <wp:lineTo x="9346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0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552">
        <w:rPr>
          <w:noProof/>
          <w:lang w:eastAsia="en-US"/>
          <w14:textOutline w14:w="0" w14:cap="rnd" w14:cmpd="sng" w14:algn="ctr">
            <w14:noFill/>
            <w14:prstDash w14:val="solid"/>
            <w14:bevel/>
          </w14:textOutline>
        </w:rPr>
        <mc:AlternateContent>
          <mc:Choice Requires="wpg">
            <w:drawing>
              <wp:anchor distT="0" distB="0" distL="114300" distR="114300" simplePos="0" relativeHeight="251651069" behindDoc="1" locked="0" layoutInCell="1" allowOverlap="1" wp14:anchorId="6D61070C" wp14:editId="3E5849DA">
                <wp:simplePos x="0" y="0"/>
                <wp:positionH relativeFrom="page">
                  <wp:posOffset>428625</wp:posOffset>
                </wp:positionH>
                <wp:positionV relativeFrom="page">
                  <wp:posOffset>466725</wp:posOffset>
                </wp:positionV>
                <wp:extent cx="9429750" cy="6876415"/>
                <wp:effectExtent l="0" t="38100" r="0" b="635"/>
                <wp:wrapNone/>
                <wp:docPr id="4" name="Background" descr="Background Graphic&#10;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9750" cy="6876415"/>
                          <a:chOff x="0" y="-9525"/>
                          <a:chExt cx="9201150" cy="6877050"/>
                        </a:xfrm>
                      </wpg:grpSpPr>
                      <pic:pic xmlns:pic="http://schemas.openxmlformats.org/drawingml/2006/picture">
                        <pic:nvPicPr>
                          <pic:cNvPr id="3" name="Rays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1150" cy="685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24" name="Black border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" y="0"/>
                            <a:ext cx="9182100" cy="6867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Rectangular border"/>
                        <wps:cNvSpPr/>
                        <wps:spPr>
                          <a:xfrm>
                            <a:off x="180970" y="-9525"/>
                            <a:ext cx="8834113" cy="6711496"/>
                          </a:xfrm>
                          <a:prstGeom prst="rect">
                            <a:avLst/>
                          </a:prstGeom>
                          <a:noFill/>
                          <a:ln w="82550">
                            <a:solidFill>
                              <a:schemeClr val="accent5"/>
                            </a:solidFill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66EB69" w14:textId="77777777" w:rsidR="00860552" w:rsidRDefault="00860552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7161FFEC" w14:textId="77777777" w:rsidR="00860552" w:rsidRDefault="00860552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57A3E669" w14:textId="77777777" w:rsidR="00F17D4A" w:rsidRDefault="00F17D4A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45CB36B7" w14:textId="77777777" w:rsidR="00F17D4A" w:rsidRDefault="00F17D4A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1FFEEBE4" w14:textId="77777777" w:rsidR="00F17D4A" w:rsidRDefault="00F17D4A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</w:pPr>
                            </w:p>
                            <w:p w14:paraId="11AC4267" w14:textId="77777777" w:rsidR="00FE125E" w:rsidRDefault="0019506F" w:rsidP="00FE125E">
                              <w:pPr>
                                <w:pStyle w:val="BodyText"/>
                                <w:kinsoku w:val="0"/>
                                <w:overflowPunct w:val="0"/>
                                <w:spacing w:before="100"/>
                                <w:ind w:left="0" w:right="186"/>
                                <w:jc w:val="center"/>
                                <w:rPr>
                                  <w:b/>
                                  <w:bCs/>
                                  <w:color w:val="333436"/>
                                  <w:spacing w:val="63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pacing w:val="30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pacing w:val="28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Drug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pacing w:val="-17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pacing w:val="-3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color w:val="333436"/>
                                  <w:sz w:val="44"/>
                                  <w:szCs w:val="44"/>
                                </w:rPr>
                                <w:t>Alcohol</w:t>
                              </w:r>
                            </w:p>
                            <w:p w14:paraId="187C2237" w14:textId="77777777" w:rsidR="00FE125E" w:rsidRDefault="00FE125E" w:rsidP="0019506F">
                              <w:pPr>
                                <w:jc w:val="both"/>
                              </w:pPr>
                            </w:p>
                            <w:p w14:paraId="6D3965AE" w14:textId="4B5A7D45" w:rsidR="00FE125E" w:rsidRDefault="007D3BF0" w:rsidP="00FE125E">
                              <w:pPr>
                                <w:rPr>
                                  <w:sz w:val="36"/>
                                </w:rPr>
                              </w:pPr>
                              <w:proofErr w:type="gramStart"/>
                              <w:r>
                                <w:rPr>
                                  <w:sz w:val="36"/>
                                </w:rPr>
                                <w:t>{{ customer</w:t>
                              </w:r>
                              <w:proofErr w:type="gramEnd"/>
                              <w:r>
                                <w:rPr>
                                  <w:sz w:val="36"/>
                                </w:rPr>
                                <w:t xml:space="preserve"> }}</w:t>
                              </w:r>
                            </w:p>
                            <w:p w14:paraId="4DFEABE9" w14:textId="77777777" w:rsidR="00FE125E" w:rsidRDefault="00FE125E" w:rsidP="00FE125E">
                              <w:pPr>
                                <w:rPr>
                                  <w:sz w:val="36"/>
                                </w:rPr>
                              </w:pPr>
                            </w:p>
                            <w:p w14:paraId="3E15F278" w14:textId="43C1924F" w:rsidR="00FE125E" w:rsidRDefault="003802BA" w:rsidP="00FE125E">
                              <w:pPr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Was done</w:t>
                              </w:r>
                              <w:r w:rsidR="00FE125E" w:rsidRPr="00FE125E">
                                <w:rPr>
                                  <w:sz w:val="30"/>
                                </w:rPr>
                                <w:t xml:space="preserve"> the</w:t>
                              </w:r>
                              <w:r w:rsidR="00CA118C">
                                <w:rPr>
                                  <w:sz w:val="30"/>
                                </w:rPr>
                                <w:t xml:space="preserve"> drug and</w:t>
                              </w:r>
                              <w:r w:rsidR="00FE125E" w:rsidRPr="00FE125E">
                                <w:rPr>
                                  <w:sz w:val="30"/>
                                </w:rPr>
                                <w:t xml:space="preserve"> alcohol test the </w:t>
                              </w:r>
                              <w:r w:rsidR="007D3BF0">
                                <w:rPr>
                                  <w:sz w:val="30"/>
                                </w:rPr>
                                <w:t>{{date}}</w:t>
                              </w:r>
                              <w:r w:rsidR="00FE125E" w:rsidRPr="00FE125E">
                                <w:rPr>
                                  <w:sz w:val="30"/>
                                </w:rPr>
                                <w:t xml:space="preserve"> and the result </w:t>
                              </w:r>
                              <w:r w:rsidR="00FE125E">
                                <w:rPr>
                                  <w:sz w:val="30"/>
                                </w:rPr>
                                <w:t>of</w:t>
                              </w:r>
                              <w:r w:rsidR="00FE125E" w:rsidRPr="00FE125E">
                                <w:rPr>
                                  <w:sz w:val="30"/>
                                </w:rPr>
                                <w:t xml:space="preserve"> test </w:t>
                              </w:r>
                              <w:proofErr w:type="gramStart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>#{</w:t>
                              </w:r>
                              <w:proofErr w:type="gramEnd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 xml:space="preserve">{ </w:t>
                              </w:r>
                              <w:proofErr w:type="spellStart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>lote</w:t>
                              </w:r>
                              <w:proofErr w:type="spellEnd"/>
                              <w:r w:rsidR="007D3BF0">
                                <w:rPr>
                                  <w:rFonts w:ascii="Times New Roman" w:hAnsi="Times New Roman"/>
                                  <w:sz w:val="36"/>
                                </w:rPr>
                                <w:t xml:space="preserve"> }}</w:t>
                              </w:r>
                              <w:r w:rsidR="00FE125E" w:rsidRPr="00FE125E">
                                <w:rPr>
                                  <w:rFonts w:ascii="Times New Roman" w:hAnsi="Times New Roman"/>
                                  <w:sz w:val="36"/>
                                </w:rPr>
                                <w:t xml:space="preserve"> was</w:t>
                              </w:r>
                            </w:p>
                            <w:p w14:paraId="6B03C3DA" w14:textId="77777777" w:rsidR="00FE125E" w:rsidRDefault="00FE125E" w:rsidP="00FE125E">
                              <w:pPr>
                                <w:rPr>
                                  <w:rFonts w:ascii="Times New Roman" w:hAnsi="Times New Roman"/>
                                  <w:sz w:val="36"/>
                                </w:rPr>
                              </w:pPr>
                            </w:p>
                            <w:p w14:paraId="0A7D6F5F" w14:textId="3715E7D9" w:rsidR="0019506F" w:rsidRPr="00FE125E" w:rsidRDefault="007D3BF0" w:rsidP="00FE125E">
                              <w:pPr>
                                <w:rPr>
                                  <w:rFonts w:ascii="Times New Roman" w:hAnsi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6"/>
                                </w:rPr>
                                <w:t>{{result}}</w:t>
                              </w:r>
                            </w:p>
                            <w:p w14:paraId="092635A7" w14:textId="77777777" w:rsidR="00FE125E" w:rsidRDefault="00FE125E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</w:pPr>
                            </w:p>
                            <w:p w14:paraId="19E50C9B" w14:textId="77777777" w:rsidR="00FE125E" w:rsidRDefault="00FE125E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</w:pPr>
                            </w:p>
                            <w:p w14:paraId="03214DFC" w14:textId="77777777" w:rsidR="00720419" w:rsidRPr="00057D55" w:rsidRDefault="00720419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>DIRECT SOLUTION SERVICES</w:t>
                              </w:r>
                            </w:p>
                            <w:p w14:paraId="2FB96E73" w14:textId="77777777" w:rsidR="0019506F" w:rsidRPr="00057D55" w:rsidRDefault="00720419" w:rsidP="00720419">
                              <w:pPr>
                                <w:pStyle w:val="BodyText"/>
                                <w:kinsoku w:val="0"/>
                                <w:overflowPunct w:val="0"/>
                                <w:ind w:left="133"/>
                                <w:rPr>
                                  <w:rFonts w:ascii="Franklin Gothic Medium" w:hAnsi="Franklin Gothic Medium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 xml:space="preserve">1248 </w:t>
                              </w:r>
                              <w:proofErr w:type="spellStart"/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>Viscaya</w:t>
                              </w:r>
                              <w:proofErr w:type="spellEnd"/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 xml:space="preserve"> Pkwy Unit 2B</w:t>
                              </w:r>
                              <w:r w:rsidR="00860552" w:rsidRPr="00057D55">
                                <w:rPr>
                                  <w:rFonts w:ascii="Franklin Gothic Medium" w:hAnsi="Franklin Gothic Medium"/>
                                  <w:color w:val="333436"/>
                                  <w:w w:val="11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77CF0A91" w14:textId="77777777" w:rsidR="0019506F" w:rsidRPr="00057D55" w:rsidRDefault="00860552" w:rsidP="00860552">
                              <w:pPr>
                                <w:pStyle w:val="BodyText"/>
                                <w:kinsoku w:val="0"/>
                                <w:overflowPunct w:val="0"/>
                                <w:spacing w:before="94"/>
                                <w:rPr>
                                  <w:rFonts w:ascii="Franklin Gothic Medium" w:hAnsi="Franklin Gothic Medium"/>
                                  <w:color w:val="000000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Cape Coral,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pacing w:val="48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FL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pacing w:val="1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33990</w:t>
                              </w:r>
                            </w:p>
                            <w:p w14:paraId="5CD556E2" w14:textId="77777777" w:rsidR="0019506F" w:rsidRPr="00057D55" w:rsidRDefault="00860552" w:rsidP="00860552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</w:pPr>
                              <w:r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r w:rsidR="0019506F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 xml:space="preserve">Phone: </w:t>
                              </w:r>
                              <w:r w:rsidR="00BC6AE1" w:rsidRPr="00057D55">
                                <w:rPr>
                                  <w:rFonts w:ascii="Franklin Gothic Medium" w:hAnsi="Franklin Gothic Medium"/>
                                  <w:color w:val="333436"/>
                                  <w:sz w:val="24"/>
                                  <w:szCs w:val="24"/>
                                </w:rPr>
                                <w:t>239-443-5846</w:t>
                              </w:r>
                            </w:p>
                            <w:p w14:paraId="7F72FFD4" w14:textId="77777777" w:rsidR="00860552" w:rsidRDefault="00860552" w:rsidP="00860552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</w:pPr>
                            </w:p>
                            <w:p w14:paraId="79CD5F26" w14:textId="77777777" w:rsidR="00BC6AE1" w:rsidRDefault="00BC6AE1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</w:pPr>
                            </w:p>
                            <w:p w14:paraId="56C82DD0" w14:textId="61AA8FE9" w:rsidR="0019506F" w:rsidRPr="00057D55" w:rsidRDefault="0019506F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before="84"/>
                                <w:ind w:left="0"/>
                                <w:rPr>
                                  <w:rFonts w:ascii="Beast of Avalon" w:hAnsi="Beast of Avalon"/>
                                  <w:b/>
                                  <w:color w:val="333436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 xml:space="preserve">  </w:t>
                              </w:r>
                              <w:r w:rsidR="00860552"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 xml:space="preserve"> </w:t>
                              </w:r>
                              <w:r w:rsidR="00057D55" w:rsidRPr="00057D55">
                                <w:rPr>
                                  <w:rFonts w:ascii="Beast of Avalon" w:hAnsi="Beast of Avalon"/>
                                  <w:b/>
                                  <w:color w:val="333436"/>
                                  <w:sz w:val="24"/>
                                  <w:szCs w:val="24"/>
                                </w:rPr>
                                <w:t xml:space="preserve">Greisy </w:t>
                              </w:r>
                              <w:r w:rsidR="00D41B40">
                                <w:rPr>
                                  <w:rFonts w:ascii="Beast of Avalon" w:hAnsi="Beast of Avalon"/>
                                  <w:b/>
                                  <w:color w:val="333436"/>
                                  <w:sz w:val="24"/>
                                  <w:szCs w:val="24"/>
                                </w:rPr>
                                <w:t>Valdes</w:t>
                              </w:r>
                            </w:p>
                            <w:p w14:paraId="58926BE3" w14:textId="77777777" w:rsidR="0019506F" w:rsidRDefault="00860552" w:rsidP="0019506F">
                              <w:pPr>
                                <w:pStyle w:val="BodyText"/>
                                <w:kinsoku w:val="0"/>
                                <w:overflowPunct w:val="0"/>
                                <w:spacing w:line="329" w:lineRule="auto"/>
                                <w:ind w:left="0" w:right="9282"/>
                                <w:rPr>
                                  <w:rFonts w:ascii="Franklin Gothic Medium" w:hAnsi="Franklin Gothic Medium"/>
                                  <w:color w:val="333436"/>
                                  <w:spacing w:val="26"/>
                                  <w:w w:val="99"/>
                                </w:rPr>
                              </w:pPr>
                              <w:r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 xml:space="preserve">   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>Compliance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  <w:spacing w:val="39"/>
                                </w:rPr>
                                <w:t xml:space="preserve"> 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</w:rPr>
                                <w:t>Specialist</w:t>
                              </w:r>
                              <w:r w:rsidR="0019506F" w:rsidRPr="00E63B78">
                                <w:rPr>
                                  <w:rFonts w:ascii="Franklin Gothic Medium" w:hAnsi="Franklin Gothic Medium"/>
                                  <w:color w:val="333436"/>
                                  <w:spacing w:val="26"/>
                                  <w:w w:val="99"/>
                                </w:rPr>
                                <w:t xml:space="preserve"> </w:t>
                              </w:r>
                            </w:p>
                            <w:p w14:paraId="0441CFD1" w14:textId="77777777" w:rsidR="0019506F" w:rsidRPr="00E63B78" w:rsidRDefault="00860552" w:rsidP="00FE125E">
                              <w:pPr>
                                <w:pStyle w:val="BodyText"/>
                                <w:kinsoku w:val="0"/>
                                <w:overflowPunct w:val="0"/>
                                <w:spacing w:line="329" w:lineRule="auto"/>
                                <w:ind w:left="0" w:right="9282"/>
                                <w:rPr>
                                  <w:rFonts w:ascii="Franklin Gothic Medium" w:hAnsi="Franklin Gothic Medium"/>
                                  <w:color w:val="000000"/>
                                </w:rPr>
                              </w:pPr>
                              <w:r>
                                <w:rPr>
                                  <w:rFonts w:ascii="Franklin Gothic Medium" w:hAnsi="Franklin Gothic Medium"/>
                                  <w:color w:val="333436"/>
                                  <w:w w:val="105"/>
                                </w:rPr>
                                <w:t xml:space="preserve">  </w:t>
                              </w:r>
                            </w:p>
                            <w:p w14:paraId="6BCE2B10" w14:textId="77777777" w:rsidR="009F4E46" w:rsidRDefault="009F4E4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61070C" id="Background" o:spid="_x0000_s1026" alt="Background Graphic&#10;" style="position:absolute;left:0;text-align:left;margin-left:33.75pt;margin-top:36.75pt;width:742.5pt;height:541.45pt;z-index:-251665411;mso-position-horizontal-relative:page;mso-position-vertical-relative:page;mso-width-relative:margin;mso-height-relative:margin" coordorigin=",-95" coordsize="92011,68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Rays" o:spid="_x0000_s1027" type="#_x0000_t75" style="position:absolute;width:92011;height:6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">
                  <v:imagedata r:id="rId12" o:title=""/>
                </v:shape>
                <v:shape id="Black border" o:spid="_x0000_s1028" type="#_x0000_t75" style="position:absolute;left:95;width:91821;height:68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">
                  <v:imagedata r:id="rId13" o:title=""/>
                </v:shape>
                <v:rect id="Rectangular border" o:spid="_x0000_s1029" style="position:absolute;left:1809;top:-95;width:88341;height:67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" filled="f" strokecolor="#653a95 [3208]" strokeweight="6.5pt">
                  <v:textbox>
                    <w:txbxContent>
                      <w:p w14:paraId="7266EB69" w14:textId="77777777" w:rsidR="00860552" w:rsidRDefault="00860552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7161FFEC" w14:textId="77777777" w:rsidR="00860552" w:rsidRDefault="00860552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57A3E669" w14:textId="77777777" w:rsidR="00F17D4A" w:rsidRDefault="00F17D4A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45CB36B7" w14:textId="77777777" w:rsidR="00F17D4A" w:rsidRDefault="00F17D4A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1FFEEBE4" w14:textId="77777777" w:rsidR="00F17D4A" w:rsidRDefault="00F17D4A" w:rsidP="0019506F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</w:pPr>
                      </w:p>
                      <w:p w14:paraId="11AC4267" w14:textId="77777777" w:rsidR="00FE125E" w:rsidRDefault="0019506F" w:rsidP="00FE125E">
                        <w:pPr>
                          <w:pStyle w:val="BodyText"/>
                          <w:kinsoku w:val="0"/>
                          <w:overflowPunct w:val="0"/>
                          <w:spacing w:before="100"/>
                          <w:ind w:left="0" w:right="186"/>
                          <w:jc w:val="center"/>
                          <w:rPr>
                            <w:b/>
                            <w:bCs/>
                            <w:color w:val="333436"/>
                            <w:spacing w:val="63"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Certificate</w:t>
                        </w:r>
                        <w:r>
                          <w:rPr>
                            <w:b/>
                            <w:bCs/>
                            <w:color w:val="333436"/>
                            <w:spacing w:val="30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of</w:t>
                        </w:r>
                        <w:r>
                          <w:rPr>
                            <w:b/>
                            <w:bCs/>
                            <w:color w:val="333436"/>
                            <w:spacing w:val="28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Drug</w:t>
                        </w:r>
                        <w:r>
                          <w:rPr>
                            <w:b/>
                            <w:bCs/>
                            <w:color w:val="333436"/>
                            <w:spacing w:val="-17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and</w:t>
                        </w:r>
                        <w:r>
                          <w:rPr>
                            <w:b/>
                            <w:bCs/>
                            <w:color w:val="333436"/>
                            <w:spacing w:val="-3"/>
                            <w:sz w:val="44"/>
                            <w:szCs w:val="4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333436"/>
                            <w:sz w:val="44"/>
                            <w:szCs w:val="44"/>
                          </w:rPr>
                          <w:t>Alcohol</w:t>
                        </w:r>
                      </w:p>
                      <w:p w14:paraId="187C2237" w14:textId="77777777" w:rsidR="00FE125E" w:rsidRDefault="00FE125E" w:rsidP="0019506F">
                        <w:pPr>
                          <w:jc w:val="both"/>
                        </w:pPr>
                      </w:p>
                      <w:p w14:paraId="6D3965AE" w14:textId="4B5A7D45" w:rsidR="00FE125E" w:rsidRDefault="007D3BF0" w:rsidP="00FE125E">
                        <w:pPr>
                          <w:rPr>
                            <w:sz w:val="36"/>
                          </w:rPr>
                        </w:pPr>
                        <w:proofErr w:type="gramStart"/>
                        <w:r>
                          <w:rPr>
                            <w:sz w:val="36"/>
                          </w:rPr>
                          <w:t>{{ customer</w:t>
                        </w:r>
                        <w:proofErr w:type="gramEnd"/>
                        <w:r>
                          <w:rPr>
                            <w:sz w:val="36"/>
                          </w:rPr>
                          <w:t xml:space="preserve"> }}</w:t>
                        </w:r>
                      </w:p>
                      <w:p w14:paraId="4DFEABE9" w14:textId="77777777" w:rsidR="00FE125E" w:rsidRDefault="00FE125E" w:rsidP="00FE125E">
                        <w:pPr>
                          <w:rPr>
                            <w:sz w:val="36"/>
                          </w:rPr>
                        </w:pPr>
                      </w:p>
                      <w:p w14:paraId="3E15F278" w14:textId="43C1924F" w:rsidR="00FE125E" w:rsidRDefault="003802BA" w:rsidP="00FE125E">
                        <w:pPr>
                          <w:rPr>
                            <w:rFonts w:ascii="Times New Roman" w:hAnsi="Times New Roman"/>
                            <w:sz w:val="36"/>
                          </w:rPr>
                        </w:pPr>
                        <w:r>
                          <w:rPr>
                            <w:sz w:val="30"/>
                          </w:rPr>
                          <w:t>Was done</w:t>
                        </w:r>
                        <w:r w:rsidR="00FE125E" w:rsidRPr="00FE125E">
                          <w:rPr>
                            <w:sz w:val="30"/>
                          </w:rPr>
                          <w:t xml:space="preserve"> the</w:t>
                        </w:r>
                        <w:r w:rsidR="00CA118C">
                          <w:rPr>
                            <w:sz w:val="30"/>
                          </w:rPr>
                          <w:t xml:space="preserve"> drug and</w:t>
                        </w:r>
                        <w:r w:rsidR="00FE125E" w:rsidRPr="00FE125E">
                          <w:rPr>
                            <w:sz w:val="30"/>
                          </w:rPr>
                          <w:t xml:space="preserve"> alcohol test the </w:t>
                        </w:r>
                        <w:r w:rsidR="007D3BF0">
                          <w:rPr>
                            <w:sz w:val="30"/>
                          </w:rPr>
                          <w:t>{{date}}</w:t>
                        </w:r>
                        <w:r w:rsidR="00FE125E" w:rsidRPr="00FE125E">
                          <w:rPr>
                            <w:sz w:val="30"/>
                          </w:rPr>
                          <w:t xml:space="preserve"> and the result </w:t>
                        </w:r>
                        <w:r w:rsidR="00FE125E">
                          <w:rPr>
                            <w:sz w:val="30"/>
                          </w:rPr>
                          <w:t>of</w:t>
                        </w:r>
                        <w:r w:rsidR="00FE125E" w:rsidRPr="00FE125E">
                          <w:rPr>
                            <w:sz w:val="30"/>
                          </w:rPr>
                          <w:t xml:space="preserve"> test </w:t>
                        </w:r>
                        <w:proofErr w:type="gramStart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>#{</w:t>
                        </w:r>
                        <w:proofErr w:type="gramEnd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 xml:space="preserve">{ </w:t>
                        </w:r>
                        <w:proofErr w:type="spellStart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>lote</w:t>
                        </w:r>
                        <w:proofErr w:type="spellEnd"/>
                        <w:r w:rsidR="007D3BF0">
                          <w:rPr>
                            <w:rFonts w:ascii="Times New Roman" w:hAnsi="Times New Roman"/>
                            <w:sz w:val="36"/>
                          </w:rPr>
                          <w:t xml:space="preserve"> }}</w:t>
                        </w:r>
                        <w:r w:rsidR="00FE125E" w:rsidRPr="00FE125E">
                          <w:rPr>
                            <w:rFonts w:ascii="Times New Roman" w:hAnsi="Times New Roman"/>
                            <w:sz w:val="36"/>
                          </w:rPr>
                          <w:t xml:space="preserve"> was</w:t>
                        </w:r>
                      </w:p>
                      <w:p w14:paraId="6B03C3DA" w14:textId="77777777" w:rsidR="00FE125E" w:rsidRDefault="00FE125E" w:rsidP="00FE125E">
                        <w:pPr>
                          <w:rPr>
                            <w:rFonts w:ascii="Times New Roman" w:hAnsi="Times New Roman"/>
                            <w:sz w:val="36"/>
                          </w:rPr>
                        </w:pPr>
                      </w:p>
                      <w:p w14:paraId="0A7D6F5F" w14:textId="3715E7D9" w:rsidR="0019506F" w:rsidRPr="00FE125E" w:rsidRDefault="007D3BF0" w:rsidP="00FE125E">
                        <w:pPr>
                          <w:rPr>
                            <w:rFonts w:ascii="Times New Roman" w:hAnsi="Times New Roman"/>
                            <w:b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6"/>
                          </w:rPr>
                          <w:t>{{result}}</w:t>
                        </w:r>
                      </w:p>
                      <w:p w14:paraId="092635A7" w14:textId="77777777" w:rsidR="00FE125E" w:rsidRDefault="00FE125E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</w:pPr>
                      </w:p>
                      <w:p w14:paraId="19E50C9B" w14:textId="77777777" w:rsidR="00FE125E" w:rsidRDefault="00FE125E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</w:pPr>
                      </w:p>
                      <w:p w14:paraId="03214DFC" w14:textId="77777777" w:rsidR="00720419" w:rsidRPr="00057D55" w:rsidRDefault="00720419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>DIRECT SOLUTION SERVICES</w:t>
                        </w:r>
                      </w:p>
                      <w:p w14:paraId="2FB96E73" w14:textId="77777777" w:rsidR="0019506F" w:rsidRPr="00057D55" w:rsidRDefault="00720419" w:rsidP="00720419">
                        <w:pPr>
                          <w:pStyle w:val="BodyText"/>
                          <w:kinsoku w:val="0"/>
                          <w:overflowPunct w:val="0"/>
                          <w:ind w:left="133"/>
                          <w:rPr>
                            <w:rFonts w:ascii="Franklin Gothic Medium" w:hAnsi="Franklin Gothic Medium"/>
                            <w:color w:val="000000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 xml:space="preserve">1248 </w:t>
                        </w:r>
                        <w:proofErr w:type="spellStart"/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>Viscaya</w:t>
                        </w:r>
                        <w:proofErr w:type="spellEnd"/>
                        <w:r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 xml:space="preserve"> Pkwy Unit 2B</w:t>
                        </w:r>
                        <w:r w:rsidR="00860552" w:rsidRPr="00057D55">
                          <w:rPr>
                            <w:rFonts w:ascii="Franklin Gothic Medium" w:hAnsi="Franklin Gothic Medium"/>
                            <w:color w:val="333436"/>
                            <w:w w:val="110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77CF0A91" w14:textId="77777777" w:rsidR="0019506F" w:rsidRPr="00057D55" w:rsidRDefault="00860552" w:rsidP="00860552">
                        <w:pPr>
                          <w:pStyle w:val="BodyText"/>
                          <w:kinsoku w:val="0"/>
                          <w:overflowPunct w:val="0"/>
                          <w:spacing w:before="94"/>
                          <w:rPr>
                            <w:rFonts w:ascii="Franklin Gothic Medium" w:hAnsi="Franklin Gothic Medium"/>
                            <w:color w:val="000000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 xml:space="preserve">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Cape Coral,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pacing w:val="48"/>
                            <w:sz w:val="24"/>
                            <w:szCs w:val="24"/>
                          </w:rPr>
                          <w:t xml:space="preserve">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FL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pacing w:val="17"/>
                            <w:sz w:val="24"/>
                            <w:szCs w:val="24"/>
                          </w:rPr>
                          <w:t xml:space="preserve">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33990</w:t>
                        </w:r>
                      </w:p>
                      <w:p w14:paraId="5CD556E2" w14:textId="77777777" w:rsidR="0019506F" w:rsidRPr="00057D55" w:rsidRDefault="00860552" w:rsidP="00860552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</w:pPr>
                        <w:r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 xml:space="preserve">   </w:t>
                        </w:r>
                        <w:r w:rsidR="0019506F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 xml:space="preserve">Phone: </w:t>
                        </w:r>
                        <w:r w:rsidR="00BC6AE1" w:rsidRPr="00057D55">
                          <w:rPr>
                            <w:rFonts w:ascii="Franklin Gothic Medium" w:hAnsi="Franklin Gothic Medium"/>
                            <w:color w:val="333436"/>
                            <w:sz w:val="24"/>
                            <w:szCs w:val="24"/>
                          </w:rPr>
                          <w:t>239-443-5846</w:t>
                        </w:r>
                      </w:p>
                      <w:p w14:paraId="7F72FFD4" w14:textId="77777777" w:rsidR="00860552" w:rsidRDefault="00860552" w:rsidP="00860552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Franklin Gothic Medium" w:hAnsi="Franklin Gothic Medium"/>
                            <w:color w:val="333436"/>
                          </w:rPr>
                        </w:pPr>
                      </w:p>
                      <w:p w14:paraId="79CD5F26" w14:textId="77777777" w:rsidR="00BC6AE1" w:rsidRDefault="00BC6AE1" w:rsidP="0019506F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Franklin Gothic Medium" w:hAnsi="Franklin Gothic Medium"/>
                            <w:color w:val="333436"/>
                          </w:rPr>
                        </w:pPr>
                      </w:p>
                      <w:p w14:paraId="56C82DD0" w14:textId="61AA8FE9" w:rsidR="0019506F" w:rsidRPr="00057D55" w:rsidRDefault="0019506F" w:rsidP="0019506F">
                        <w:pPr>
                          <w:pStyle w:val="BodyText"/>
                          <w:kinsoku w:val="0"/>
                          <w:overflowPunct w:val="0"/>
                          <w:spacing w:before="84"/>
                          <w:ind w:left="0"/>
                          <w:rPr>
                            <w:rFonts w:ascii="Beast of Avalon" w:hAnsi="Beast of Avalon"/>
                            <w:b/>
                            <w:color w:val="333436"/>
                            <w:sz w:val="24"/>
                            <w:szCs w:val="24"/>
                          </w:rPr>
                        </w:pPr>
                        <w:r>
                          <w:rPr>
                            <w:rFonts w:ascii="Franklin Gothic Medium" w:hAnsi="Franklin Gothic Medium"/>
                            <w:color w:val="333436"/>
                          </w:rPr>
                          <w:t xml:space="preserve">  </w:t>
                        </w:r>
                        <w:r w:rsidR="00860552">
                          <w:rPr>
                            <w:rFonts w:ascii="Franklin Gothic Medium" w:hAnsi="Franklin Gothic Medium"/>
                            <w:color w:val="333436"/>
                          </w:rPr>
                          <w:t xml:space="preserve"> </w:t>
                        </w:r>
                        <w:r w:rsidR="00057D55" w:rsidRPr="00057D55">
                          <w:rPr>
                            <w:rFonts w:ascii="Beast of Avalon" w:hAnsi="Beast of Avalon"/>
                            <w:b/>
                            <w:color w:val="333436"/>
                            <w:sz w:val="24"/>
                            <w:szCs w:val="24"/>
                          </w:rPr>
                          <w:t xml:space="preserve">Greisy </w:t>
                        </w:r>
                        <w:r w:rsidR="00D41B40">
                          <w:rPr>
                            <w:rFonts w:ascii="Beast of Avalon" w:hAnsi="Beast of Avalon"/>
                            <w:b/>
                            <w:color w:val="333436"/>
                            <w:sz w:val="24"/>
                            <w:szCs w:val="24"/>
                          </w:rPr>
                          <w:t>Valdes</w:t>
                        </w:r>
                      </w:p>
                      <w:p w14:paraId="58926BE3" w14:textId="77777777" w:rsidR="0019506F" w:rsidRDefault="00860552" w:rsidP="0019506F">
                        <w:pPr>
                          <w:pStyle w:val="BodyText"/>
                          <w:kinsoku w:val="0"/>
                          <w:overflowPunct w:val="0"/>
                          <w:spacing w:line="329" w:lineRule="auto"/>
                          <w:ind w:left="0" w:right="9282"/>
                          <w:rPr>
                            <w:rFonts w:ascii="Franklin Gothic Medium" w:hAnsi="Franklin Gothic Medium"/>
                            <w:color w:val="333436"/>
                            <w:spacing w:val="26"/>
                            <w:w w:val="99"/>
                          </w:rPr>
                        </w:pPr>
                        <w:r>
                          <w:rPr>
                            <w:rFonts w:ascii="Franklin Gothic Medium" w:hAnsi="Franklin Gothic Medium"/>
                            <w:color w:val="333436"/>
                          </w:rPr>
                          <w:t xml:space="preserve">   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</w:rPr>
                          <w:t>Compliance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  <w:spacing w:val="39"/>
                          </w:rPr>
                          <w:t xml:space="preserve"> 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</w:rPr>
                          <w:t>Specialist</w:t>
                        </w:r>
                        <w:r w:rsidR="0019506F" w:rsidRPr="00E63B78">
                          <w:rPr>
                            <w:rFonts w:ascii="Franklin Gothic Medium" w:hAnsi="Franklin Gothic Medium"/>
                            <w:color w:val="333436"/>
                            <w:spacing w:val="26"/>
                            <w:w w:val="99"/>
                          </w:rPr>
                          <w:t xml:space="preserve"> </w:t>
                        </w:r>
                      </w:p>
                      <w:p w14:paraId="0441CFD1" w14:textId="77777777" w:rsidR="0019506F" w:rsidRPr="00E63B78" w:rsidRDefault="00860552" w:rsidP="00FE125E">
                        <w:pPr>
                          <w:pStyle w:val="BodyText"/>
                          <w:kinsoku w:val="0"/>
                          <w:overflowPunct w:val="0"/>
                          <w:spacing w:line="329" w:lineRule="auto"/>
                          <w:ind w:left="0" w:right="9282"/>
                          <w:rPr>
                            <w:rFonts w:ascii="Franklin Gothic Medium" w:hAnsi="Franklin Gothic Medium"/>
                            <w:color w:val="000000"/>
                          </w:rPr>
                        </w:pPr>
                        <w:r>
                          <w:rPr>
                            <w:rFonts w:ascii="Franklin Gothic Medium" w:hAnsi="Franklin Gothic Medium"/>
                            <w:color w:val="333436"/>
                            <w:w w:val="105"/>
                          </w:rPr>
                          <w:t xml:space="preserve">  </w:t>
                        </w:r>
                      </w:p>
                      <w:p w14:paraId="6BCE2B10" w14:textId="77777777" w:rsidR="009F4E46" w:rsidRDefault="009F4E46"/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0A126805" w14:textId="491E7ED0" w:rsidR="00860552" w:rsidRDefault="00FE125E" w:rsidP="00FE125E">
      <w:pPr>
        <w:pStyle w:val="Title"/>
        <w:pBdr>
          <w:top w:val="single" w:sz="8" w:space="0" w:color="A18F8F" w:themeColor="text2" w:themeTint="99"/>
        </w:pBdr>
        <w:tabs>
          <w:tab w:val="left" w:pos="4476"/>
        </w:tabs>
        <w:jc w:val="both"/>
      </w:pPr>
      <w:r>
        <w:tab/>
      </w:r>
    </w:p>
    <w:p w14:paraId="7F2D391E" w14:textId="276134B3" w:rsidR="00860552" w:rsidRDefault="00860552" w:rsidP="0019506F">
      <w:pPr>
        <w:pStyle w:val="Title"/>
        <w:pBdr>
          <w:top w:val="single" w:sz="8" w:space="0" w:color="A18F8F" w:themeColor="text2" w:themeTint="99"/>
        </w:pBdr>
        <w:jc w:val="both"/>
      </w:pPr>
    </w:p>
    <w:p w14:paraId="04F521AC" w14:textId="777E5D28" w:rsidR="00860552" w:rsidRDefault="00860552" w:rsidP="0019506F">
      <w:pPr>
        <w:pStyle w:val="Title"/>
        <w:pBdr>
          <w:top w:val="single" w:sz="8" w:space="0" w:color="A18F8F" w:themeColor="text2" w:themeTint="99"/>
        </w:pBdr>
        <w:jc w:val="both"/>
        <w:rPr>
          <w:rFonts w:ascii="Franklin Gothic Medium" w:eastAsiaTheme="minorEastAsia" w:hAnsi="Franklin Gothic Medium" w:cs="Arial"/>
          <w:b w:val="0"/>
          <w:bCs w:val="0"/>
          <w:caps w:val="0"/>
          <w:color w:val="333436"/>
          <w:sz w:val="21"/>
          <w:szCs w:val="21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</w:p>
    <w:p w14:paraId="4B197B02" w14:textId="5EC4E8E2" w:rsidR="00860552" w:rsidRDefault="00D41B40" w:rsidP="0019506F">
      <w:pPr>
        <w:pStyle w:val="Title"/>
        <w:pBdr>
          <w:top w:val="single" w:sz="8" w:space="0" w:color="A18F8F" w:themeColor="text2" w:themeTint="99"/>
        </w:pBdr>
        <w:jc w:val="both"/>
        <w:rPr>
          <w:rFonts w:ascii="Franklin Gothic Medium" w:eastAsiaTheme="minorEastAsia" w:hAnsi="Franklin Gothic Medium" w:cs="Arial"/>
          <w:b w:val="0"/>
          <w:bCs w:val="0"/>
          <w:caps w:val="0"/>
          <w:color w:val="333436"/>
          <w:sz w:val="21"/>
          <w:szCs w:val="21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b w:val="0"/>
          <w:bCs w:val="0"/>
          <w:noProof/>
          <w:color w:val="333436"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64652DE4" wp14:editId="16DB0B8F">
            <wp:simplePos x="0" y="0"/>
            <wp:positionH relativeFrom="margin">
              <wp:posOffset>-123825</wp:posOffset>
            </wp:positionH>
            <wp:positionV relativeFrom="paragraph">
              <wp:posOffset>222885</wp:posOffset>
            </wp:positionV>
            <wp:extent cx="853440" cy="314960"/>
            <wp:effectExtent l="0" t="0" r="3810" b="8890"/>
            <wp:wrapThrough wrapText="bothSides">
              <wp:wrapPolygon edited="0">
                <wp:start x="7714" y="0"/>
                <wp:lineTo x="0" y="6532"/>
                <wp:lineTo x="0" y="20903"/>
                <wp:lineTo x="12054" y="20903"/>
                <wp:lineTo x="14464" y="20903"/>
                <wp:lineTo x="21214" y="18290"/>
                <wp:lineTo x="21214" y="7839"/>
                <wp:lineTo x="13018" y="0"/>
                <wp:lineTo x="7714" y="0"/>
              </wp:wrapPolygon>
            </wp:wrapThrough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0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79B83" w14:textId="77777777" w:rsidR="009F4E46" w:rsidRDefault="009F4E46" w:rsidP="00EA2225">
      <w:pPr>
        <w:spacing w:line="200" w:lineRule="exact"/>
        <w:jc w:val="both"/>
      </w:pPr>
    </w:p>
    <w:sectPr w:rsidR="009F4E4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5840" w:h="12240" w:orient="landscape"/>
      <w:pgMar w:top="2160" w:right="1584" w:bottom="720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837F6" w14:textId="77777777" w:rsidR="003247A9" w:rsidRDefault="003247A9">
      <w:r>
        <w:separator/>
      </w:r>
    </w:p>
  </w:endnote>
  <w:endnote w:type="continuationSeparator" w:id="0">
    <w:p w14:paraId="6C07A5F1" w14:textId="77777777" w:rsidR="003247A9" w:rsidRDefault="0032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ntagenet Cherokee">
    <w:altName w:val="Plantagenet Cherokee"/>
    <w:charset w:val="00"/>
    <w:family w:val="roman"/>
    <w:pitch w:val="variable"/>
    <w:sig w:usb0="00000003" w:usb1="00000000" w:usb2="00001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Beast of Avalon">
    <w:altName w:val="Cambria Math"/>
    <w:charset w:val="00"/>
    <w:family w:val="auto"/>
    <w:pitch w:val="variable"/>
    <w:sig w:usb0="00000003" w:usb1="50000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159A4" w14:textId="77777777" w:rsidR="003A5745" w:rsidRDefault="003A57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D846F" w14:textId="77777777" w:rsidR="003A5745" w:rsidRDefault="003A57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03B35" w14:textId="77777777" w:rsidR="003A5745" w:rsidRDefault="003A57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FE539" w14:textId="77777777" w:rsidR="003247A9" w:rsidRDefault="003247A9">
      <w:r>
        <w:separator/>
      </w:r>
    </w:p>
  </w:footnote>
  <w:footnote w:type="continuationSeparator" w:id="0">
    <w:p w14:paraId="18B6A2EE" w14:textId="77777777" w:rsidR="003247A9" w:rsidRDefault="0032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F6AFC" w14:textId="77777777" w:rsidR="003A5745" w:rsidRDefault="003A57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34A40" w14:textId="77777777" w:rsidR="003A5745" w:rsidRDefault="003A57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64773" w14:textId="77777777" w:rsidR="003A5745" w:rsidRDefault="003A57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B2142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C52AC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B2FA2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8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BCBD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3AA86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3C0E6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2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C294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844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67D"/>
    <w:rsid w:val="00057D55"/>
    <w:rsid w:val="000C1C7B"/>
    <w:rsid w:val="000E11B0"/>
    <w:rsid w:val="0012190F"/>
    <w:rsid w:val="0019506F"/>
    <w:rsid w:val="001A20FA"/>
    <w:rsid w:val="001C1C48"/>
    <w:rsid w:val="002332B2"/>
    <w:rsid w:val="002C2DC2"/>
    <w:rsid w:val="003247A9"/>
    <w:rsid w:val="003474EB"/>
    <w:rsid w:val="003802BA"/>
    <w:rsid w:val="003A5745"/>
    <w:rsid w:val="004230F1"/>
    <w:rsid w:val="004E6B15"/>
    <w:rsid w:val="00547137"/>
    <w:rsid w:val="0058229F"/>
    <w:rsid w:val="005870C4"/>
    <w:rsid w:val="005A1AC0"/>
    <w:rsid w:val="006820F0"/>
    <w:rsid w:val="006F58CD"/>
    <w:rsid w:val="006F6FA0"/>
    <w:rsid w:val="00720419"/>
    <w:rsid w:val="007D3BF0"/>
    <w:rsid w:val="007F0973"/>
    <w:rsid w:val="00802B6E"/>
    <w:rsid w:val="00860552"/>
    <w:rsid w:val="00925688"/>
    <w:rsid w:val="009756C2"/>
    <w:rsid w:val="009F4E46"/>
    <w:rsid w:val="009F6FF7"/>
    <w:rsid w:val="00A911A8"/>
    <w:rsid w:val="00B940A0"/>
    <w:rsid w:val="00BA4073"/>
    <w:rsid w:val="00BC6AE1"/>
    <w:rsid w:val="00C556A1"/>
    <w:rsid w:val="00CA118C"/>
    <w:rsid w:val="00CB7111"/>
    <w:rsid w:val="00CE4A93"/>
    <w:rsid w:val="00D41B40"/>
    <w:rsid w:val="00DA1E07"/>
    <w:rsid w:val="00EA2225"/>
    <w:rsid w:val="00EB1EC9"/>
    <w:rsid w:val="00F17D4A"/>
    <w:rsid w:val="00F2567D"/>
    <w:rsid w:val="00F27C90"/>
    <w:rsid w:val="00F36F6C"/>
    <w:rsid w:val="00F47485"/>
    <w:rsid w:val="00FB5167"/>
    <w:rsid w:val="00FE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EC0C1B"/>
  <w15:docId w15:val="{910EA66F-BE35-4ECE-85EB-16986800C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262626" w:themeColor="text1" w:themeTint="D9"/>
        <w:sz w:val="26"/>
        <w:szCs w:val="26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06F"/>
    <w:pPr>
      <w:spacing w:after="0" w:line="240" w:lineRule="auto"/>
    </w:pPr>
    <w:rPr>
      <w:color w:val="5C4D4D" w:themeColor="text2"/>
      <w:spacing w:val="15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qFormat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653A95" w:themeColor="accent5"/>
      <w:spacing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653A95" w:themeColor="accent5"/>
      <w:spacing w:val="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uiPriority w:val="1"/>
    <w:qFormat/>
    <w:pPr>
      <w:pBdr>
        <w:bottom w:val="single" w:sz="8" w:space="1" w:color="A18F8F" w:themeColor="text2" w:themeTint="99"/>
      </w:pBdr>
      <w:spacing w:before="300" w:after="200"/>
    </w:pPr>
    <w:rPr>
      <w:color w:val="262626" w:themeColor="text1" w:themeTint="D9"/>
      <w:spacing w:val="0"/>
      <w:sz w:val="114"/>
      <w:szCs w:val="114"/>
    </w:rPr>
  </w:style>
  <w:style w:type="paragraph" w:styleId="Signature">
    <w:name w:val="Signature"/>
    <w:basedOn w:val="Normal"/>
    <w:link w:val="SignatureChar"/>
    <w:uiPriority w:val="1"/>
    <w:unhideWhenUsed/>
    <w:qFormat/>
    <w:pPr>
      <w:ind w:left="432"/>
      <w:jc w:val="left"/>
    </w:pPr>
    <w:rPr>
      <w:rFonts w:ascii="Segoe Print" w:hAnsi="Segoe Print"/>
      <w:color w:val="262626" w:themeColor="text1" w:themeTint="D9"/>
      <w:spacing w:val="0"/>
      <w:sz w:val="26"/>
      <w:szCs w:val="26"/>
    </w:rPr>
  </w:style>
  <w:style w:type="character" w:customStyle="1" w:styleId="SignatureChar">
    <w:name w:val="Signature Char"/>
    <w:basedOn w:val="DefaultParagraphFont"/>
    <w:link w:val="Signature"/>
    <w:uiPriority w:val="1"/>
    <w:rPr>
      <w:rFonts w:ascii="Segoe Print" w:hAnsi="Segoe Print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262626" w:themeColor="text1" w:themeTint="D9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unhideWhenUsed/>
    <w:qFormat/>
    <w:pPr>
      <w:pBdr>
        <w:top w:val="single" w:sz="8" w:space="5" w:color="A18F8F" w:themeColor="text2" w:themeTint="99"/>
        <w:bottom w:val="single" w:sz="8" w:space="5" w:color="A18F8F" w:themeColor="text2" w:themeTint="99"/>
      </w:pBdr>
      <w:spacing w:after="1000"/>
    </w:pPr>
    <w:rPr>
      <w:rFonts w:asciiTheme="majorHAnsi" w:eastAsiaTheme="majorEastAsia" w:hAnsiTheme="majorHAnsi" w:cstheme="majorBidi"/>
      <w:b/>
      <w:bCs/>
      <w:caps/>
      <w:color w:val="653A95" w:themeColor="accent5"/>
      <w:spacing w:val="0"/>
      <w:sz w:val="68"/>
      <w:szCs w:val="68"/>
      <w14:textOutline w14:w="12700" w14:cap="sq" w14:cmpd="sng" w14:algn="ctr">
        <w14:noFill/>
        <w14:prstDash w14:val="solid"/>
        <w14:miter w14:lim="800000"/>
      </w14:textOutline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bCs/>
      <w:caps/>
      <w:color w:val="653A95" w:themeColor="accent5"/>
      <w:sz w:val="68"/>
      <w:szCs w:val="68"/>
      <w14:textOutline w14:w="12700" w14:cap="sq" w14:cmpd="sng" w14:algn="ctr">
        <w14:noFill/>
        <w14:prstDash w14:val="solid"/>
        <w14:miter w14:lim="800000"/>
      </w14:textOutline>
    </w:rPr>
  </w:style>
  <w:style w:type="paragraph" w:customStyle="1" w:styleId="Organization">
    <w:name w:val="Organization"/>
    <w:basedOn w:val="Normal"/>
    <w:uiPriority w:val="1"/>
    <w:qFormat/>
    <w:pPr>
      <w:spacing w:before="200" w:after="200"/>
    </w:pPr>
    <w:rPr>
      <w:caps/>
      <w:color w:val="262626" w:themeColor="text1" w:themeTint="D9"/>
      <w:spacing w:val="0"/>
      <w:sz w:val="66"/>
      <w:szCs w:val="66"/>
    </w:rPr>
  </w:style>
  <w:style w:type="paragraph" w:customStyle="1" w:styleId="SigHeading">
    <w:name w:val="Sig Heading"/>
    <w:basedOn w:val="Normal"/>
    <w:next w:val="Normal"/>
    <w:uiPriority w:val="1"/>
    <w:qFormat/>
    <w:pPr>
      <w:spacing w:before="160" w:line="276" w:lineRule="auto"/>
      <w:jc w:val="left"/>
    </w:pPr>
    <w:rPr>
      <w:caps/>
      <w:color w:val="262626" w:themeColor="text1" w:themeTint="D9"/>
      <w:spacing w:val="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eastAsiaTheme="majorEastAsia" w:hAnsiTheme="majorHAnsi" w:cstheme="majorBidi"/>
      <w:color w:val="653A95" w:themeColor="accent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653A95" w:themeColor="accent5"/>
    </w:rPr>
  </w:style>
  <w:style w:type="paragraph" w:styleId="BodyText">
    <w:name w:val="Body Text"/>
    <w:basedOn w:val="Normal"/>
    <w:link w:val="BodyTextChar"/>
    <w:uiPriority w:val="1"/>
    <w:qFormat/>
    <w:rsid w:val="0019506F"/>
    <w:pPr>
      <w:widowControl w:val="0"/>
      <w:autoSpaceDE w:val="0"/>
      <w:autoSpaceDN w:val="0"/>
      <w:adjustRightInd w:val="0"/>
      <w:ind w:left="105"/>
      <w:jc w:val="left"/>
    </w:pPr>
    <w:rPr>
      <w:rFonts w:ascii="Arial" w:hAnsi="Arial" w:cs="Arial"/>
      <w:color w:val="auto"/>
      <w:spacing w:val="0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19506F"/>
    <w:rPr>
      <w:rFonts w:ascii="Arial" w:hAnsi="Arial" w:cs="Arial"/>
      <w:color w:val="auto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3A5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745"/>
    <w:rPr>
      <w:color w:val="5C4D4D" w:themeColor="text2"/>
      <w:spacing w:val="15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745"/>
    <w:rPr>
      <w:color w:val="5C4D4D" w:themeColor="text2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ner\AppData\Roaming\Microsoft\Templates\Certificate%20of%20participation.dotx" TargetMode="External"/></Relationships>
</file>

<file path=word/theme/theme1.xml><?xml version="1.0" encoding="utf-8"?>
<a:theme xmlns:a="http://schemas.openxmlformats.org/drawingml/2006/main" name="Office Theme">
  <a:themeElements>
    <a:clrScheme name="MVP">
      <a:dk1>
        <a:sysClr val="windowText" lastClr="000000"/>
      </a:dk1>
      <a:lt1>
        <a:sysClr val="window" lastClr="FFFFFF"/>
      </a:lt1>
      <a:dk2>
        <a:srgbClr val="5C4D4D"/>
      </a:dk2>
      <a:lt2>
        <a:srgbClr val="F2F2F2"/>
      </a:lt2>
      <a:accent1>
        <a:srgbClr val="8B0E04"/>
      </a:accent1>
      <a:accent2>
        <a:srgbClr val="2F8440"/>
      </a:accent2>
      <a:accent3>
        <a:srgbClr val="006AB2"/>
      </a:accent3>
      <a:accent4>
        <a:srgbClr val="DE5823"/>
      </a:accent4>
      <a:accent5>
        <a:srgbClr val="653A95"/>
      </a:accent5>
      <a:accent6>
        <a:srgbClr val="F7B239"/>
      </a:accent6>
      <a:hlink>
        <a:srgbClr val="006AB2"/>
      </a:hlink>
      <a:folHlink>
        <a:srgbClr val="653A95"/>
      </a:folHlink>
    </a:clrScheme>
    <a:fontScheme name="Award certificates - T3">
      <a:majorFont>
        <a:latin typeface="Century Gothic"/>
        <a:ea typeface=""/>
        <a:cs typeface=""/>
      </a:majorFont>
      <a:minorFont>
        <a:latin typeface="Plantagenet Cherok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12FC6-A41E-4C7B-9850-F0239BB5A7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01F696-C480-47D7-95D2-B7E31B84E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participation.dotx</Template>
  <TotalTime>13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Daniel Cuatín Flores</cp:lastModifiedBy>
  <cp:revision>7</cp:revision>
  <cp:lastPrinted>2020-01-23T14:31:00Z</cp:lastPrinted>
  <dcterms:created xsi:type="dcterms:W3CDTF">2020-12-15T16:04:00Z</dcterms:created>
  <dcterms:modified xsi:type="dcterms:W3CDTF">2025-01-16T16:36:00Z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TC028051429991</vt:lpwstr>
  </property>
</Properties>
</file>