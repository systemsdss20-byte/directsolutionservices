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34C0" w14:textId="06CBE39F" w:rsidR="00860552" w:rsidRDefault="00F17D4A" w:rsidP="0019506F">
      <w:pPr>
        <w:pStyle w:val="Title"/>
        <w:pBdr>
          <w:top w:val="single" w:sz="8" w:space="0" w:color="A18F8F" w:themeColor="text2" w:themeTint="99"/>
        </w:pBdr>
        <w:jc w:val="both"/>
      </w:pPr>
      <w:r>
        <w:rPr>
          <w:b w:val="0"/>
          <w:bCs w:val="0"/>
          <w:noProof/>
          <w:color w:val="333436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AB5C256" wp14:editId="53C20B1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77440" cy="877570"/>
            <wp:effectExtent l="0" t="0" r="0" b="0"/>
            <wp:wrapThrough wrapText="bothSides">
              <wp:wrapPolygon edited="0">
                <wp:start x="9346" y="0"/>
                <wp:lineTo x="346" y="7502"/>
                <wp:lineTo x="173" y="13129"/>
                <wp:lineTo x="1038" y="15473"/>
                <wp:lineTo x="3288" y="15473"/>
                <wp:lineTo x="3288" y="19693"/>
                <wp:lineTo x="13154" y="21100"/>
                <wp:lineTo x="13846" y="21100"/>
                <wp:lineTo x="17827" y="18755"/>
                <wp:lineTo x="18346" y="16880"/>
                <wp:lineTo x="16962" y="15473"/>
                <wp:lineTo x="21115" y="13129"/>
                <wp:lineTo x="20942" y="8440"/>
                <wp:lineTo x="15577" y="7971"/>
                <wp:lineTo x="15750" y="5627"/>
                <wp:lineTo x="13500" y="938"/>
                <wp:lineTo x="11769" y="0"/>
                <wp:lineTo x="9346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552">
        <w:rPr>
          <w:noProof/>
          <w:lang w:eastAsia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g">
            <w:drawing>
              <wp:anchor distT="0" distB="0" distL="114300" distR="114300" simplePos="0" relativeHeight="251651069" behindDoc="1" locked="0" layoutInCell="1" allowOverlap="1" wp14:anchorId="6D61070C" wp14:editId="3E5849DA">
                <wp:simplePos x="0" y="0"/>
                <wp:positionH relativeFrom="page">
                  <wp:posOffset>428625</wp:posOffset>
                </wp:positionH>
                <wp:positionV relativeFrom="page">
                  <wp:posOffset>466725</wp:posOffset>
                </wp:positionV>
                <wp:extent cx="9429750" cy="6876415"/>
                <wp:effectExtent l="0" t="38100" r="0" b="635"/>
                <wp:wrapNone/>
                <wp:docPr id="4" name="Background" descr="Background Graphic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0" cy="6876415"/>
                          <a:chOff x="0" y="-9525"/>
                          <a:chExt cx="9201150" cy="6877050"/>
                        </a:xfrm>
                      </wpg:grpSpPr>
                      <pic:pic xmlns:pic="http://schemas.openxmlformats.org/drawingml/2006/picture">
                        <pic:nvPicPr>
                          <pic:cNvPr id="3" name="Rays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115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4" name="Black border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9182100" cy="686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Rectangular border"/>
                        <wps:cNvSpPr/>
                        <wps:spPr>
                          <a:xfrm>
                            <a:off x="180970" y="-9525"/>
                            <a:ext cx="8834113" cy="6711496"/>
                          </a:xfrm>
                          <a:prstGeom prst="rect">
                            <a:avLst/>
                          </a:prstGeom>
                          <a:noFill/>
                          <a:ln w="82550">
                            <a:solidFill>
                              <a:schemeClr val="accent5"/>
                            </a:solidFill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66EB69" w14:textId="77777777" w:rsidR="00860552" w:rsidRDefault="00860552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7161FFEC" w14:textId="77777777" w:rsidR="00860552" w:rsidRDefault="00860552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57A3E669" w14:textId="77777777" w:rsidR="00F17D4A" w:rsidRDefault="00F17D4A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45CB36B7" w14:textId="77777777" w:rsidR="00F17D4A" w:rsidRDefault="00F17D4A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1FFEEBE4" w14:textId="77777777" w:rsidR="00F17D4A" w:rsidRDefault="00F17D4A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11AC4267" w14:textId="57EF7FC3" w:rsidR="00FE125E" w:rsidRDefault="0019506F" w:rsidP="00FE125E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jc w:val="center"/>
                                <w:rPr>
                                  <w:b/>
                                  <w:bCs/>
                                  <w:color w:val="333436"/>
                                  <w:spacing w:val="63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pacing w:val="30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pacing w:val="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Alcohol</w:t>
                              </w:r>
                              <w:r w:rsidR="00B176BD"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 xml:space="preserve"> Result</w:t>
                              </w:r>
                            </w:p>
                            <w:p w14:paraId="187C2237" w14:textId="77777777" w:rsidR="00FE125E" w:rsidRDefault="00FE125E" w:rsidP="0019506F">
                              <w:pPr>
                                <w:jc w:val="both"/>
                              </w:pPr>
                            </w:p>
                            <w:p w14:paraId="6D3965AE" w14:textId="1A053F7F" w:rsidR="00FE125E" w:rsidRDefault="007D3BF0" w:rsidP="00FE125E">
                              <w:pPr>
                                <w:rPr>
                                  <w:sz w:val="36"/>
                                </w:rPr>
                              </w:pPr>
                              <w:proofErr w:type="gramStart"/>
                              <w:r>
                                <w:rPr>
                                  <w:sz w:val="36"/>
                                </w:rPr>
                                <w:t>{{ customer</w:t>
                              </w:r>
                              <w:proofErr w:type="gramEnd"/>
                              <w:r>
                                <w:rPr>
                                  <w:sz w:val="36"/>
                                </w:rPr>
                                <w:t xml:space="preserve"> }}</w:t>
                              </w:r>
                            </w:p>
                            <w:p w14:paraId="5661B4F1" w14:textId="0CB91C1B" w:rsidR="00B176BD" w:rsidRDefault="00B176BD" w:rsidP="00FE125E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DRIVER: </w:t>
                              </w:r>
                              <w:proofErr w:type="gramStart"/>
                              <w:r>
                                <w:rPr>
                                  <w:sz w:val="36"/>
                                </w:rPr>
                                <w:t>{{ driver</w:t>
                              </w:r>
                              <w:proofErr w:type="gramEnd"/>
                              <w:r>
                                <w:rPr>
                                  <w:sz w:val="36"/>
                                </w:rPr>
                                <w:t xml:space="preserve"> }}</w:t>
                              </w:r>
                            </w:p>
                            <w:p w14:paraId="4DFEABE9" w14:textId="77777777" w:rsidR="00FE125E" w:rsidRDefault="00FE125E" w:rsidP="00FE125E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3E15F278" w14:textId="6E476A21" w:rsidR="00FE125E" w:rsidRDefault="00B176BD" w:rsidP="00FE125E">
                              <w:pPr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 xml:space="preserve">On </w:t>
                              </w:r>
                              <w:r w:rsidR="007D3BF0">
                                <w:rPr>
                                  <w:sz w:val="30"/>
                                </w:rPr>
                                <w:t>{{date}}</w:t>
                              </w:r>
                              <w:r w:rsidR="00FE125E" w:rsidRPr="00FE125E"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was</w:t>
                              </w:r>
                              <w:r w:rsidR="00FE125E" w:rsidRPr="00FE125E"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done the alcohol test and the result of the test</w:t>
                              </w:r>
                              <w:r w:rsidR="00FE125E" w:rsidRPr="00FE125E">
                                <w:rPr>
                                  <w:sz w:val="30"/>
                                </w:rPr>
                                <w:t xml:space="preserve"> </w:t>
                              </w:r>
                              <w:proofErr w:type="gramStart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>#{</w:t>
                              </w:r>
                              <w:proofErr w:type="gramEnd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 xml:space="preserve">{ </w:t>
                              </w:r>
                              <w:proofErr w:type="spellStart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>lote</w:t>
                              </w:r>
                              <w:proofErr w:type="spellEnd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 xml:space="preserve"> }}</w:t>
                              </w:r>
                              <w:r w:rsidR="00FE125E" w:rsidRPr="00FE125E">
                                <w:rPr>
                                  <w:rFonts w:ascii="Times New Roman" w:hAnsi="Times New Roman"/>
                                  <w:sz w:val="36"/>
                                </w:rPr>
                                <w:t xml:space="preserve"> was</w:t>
                              </w:r>
                            </w:p>
                            <w:p w14:paraId="6B03C3DA" w14:textId="77777777" w:rsidR="00FE125E" w:rsidRDefault="00FE125E" w:rsidP="00FE125E">
                              <w:pPr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</w:p>
                            <w:p w14:paraId="0A7D6F5F" w14:textId="3715E7D9" w:rsidR="0019506F" w:rsidRPr="00FE125E" w:rsidRDefault="007D3BF0" w:rsidP="00FE125E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{{result}}</w:t>
                              </w:r>
                            </w:p>
                            <w:p w14:paraId="092635A7" w14:textId="77777777" w:rsidR="00FE125E" w:rsidRDefault="00FE125E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</w:pPr>
                            </w:p>
                            <w:p w14:paraId="19E50C9B" w14:textId="77777777" w:rsidR="00FE125E" w:rsidRDefault="00FE125E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</w:pPr>
                            </w:p>
                            <w:p w14:paraId="03214DFC" w14:textId="77777777" w:rsidR="00720419" w:rsidRPr="00057D55" w:rsidRDefault="00720419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>DIRECT SOLUTION SERVICES</w:t>
                              </w:r>
                            </w:p>
                            <w:p w14:paraId="2FB96E73" w14:textId="77777777" w:rsidR="0019506F" w:rsidRPr="00057D55" w:rsidRDefault="00720419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 xml:space="preserve">1248 </w:t>
                              </w:r>
                              <w:proofErr w:type="spellStart"/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>Viscaya</w:t>
                              </w:r>
                              <w:proofErr w:type="spellEnd"/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 xml:space="preserve"> Pkwy Unit 2B</w:t>
                              </w:r>
                              <w:r w:rsidR="00860552"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7CF0A91" w14:textId="77777777" w:rsidR="0019506F" w:rsidRPr="00057D55" w:rsidRDefault="00860552" w:rsidP="00860552">
                              <w:pPr>
                                <w:pStyle w:val="BodyText"/>
                                <w:kinsoku w:val="0"/>
                                <w:overflowPunct w:val="0"/>
                                <w:spacing w:before="94"/>
                                <w:rPr>
                                  <w:rFonts w:ascii="Franklin Gothic Medium" w:hAnsi="Franklin Gothic Medium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Cape Coral,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pacing w:val="4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FL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pacing w:val="1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33990</w:t>
                              </w:r>
                            </w:p>
                            <w:p w14:paraId="5CD556E2" w14:textId="77777777" w:rsidR="0019506F" w:rsidRPr="00057D55" w:rsidRDefault="00860552" w:rsidP="00860552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 xml:space="preserve">Phone: </w:t>
                              </w:r>
                              <w:r w:rsidR="00BC6AE1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239-443-5846</w:t>
                              </w:r>
                            </w:p>
                            <w:p w14:paraId="7F72FFD4" w14:textId="77777777" w:rsidR="00860552" w:rsidRDefault="00860552" w:rsidP="00860552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</w:pPr>
                            </w:p>
                            <w:p w14:paraId="79CD5F26" w14:textId="77777777" w:rsidR="00BC6AE1" w:rsidRDefault="00BC6AE1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</w:pPr>
                            </w:p>
                            <w:p w14:paraId="56C82DD0" w14:textId="364012A8" w:rsidR="0019506F" w:rsidRPr="00057D55" w:rsidRDefault="0019506F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Beast of Avalon" w:hAnsi="Beast of Avalon"/>
                                  <w:b/>
                                  <w:color w:val="33343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 xml:space="preserve">  </w:t>
                              </w:r>
                              <w:r w:rsidR="00860552"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 xml:space="preserve"> </w:t>
                              </w:r>
                              <w:r w:rsidR="00057D55" w:rsidRPr="00057D55">
                                <w:rPr>
                                  <w:rFonts w:ascii="Beast of Avalon" w:hAnsi="Beast of Avalon"/>
                                  <w:b/>
                                  <w:color w:val="333436"/>
                                  <w:sz w:val="24"/>
                                  <w:szCs w:val="24"/>
                                </w:rPr>
                                <w:t xml:space="preserve">Greisy </w:t>
                              </w:r>
                              <w:r w:rsidR="00F014D0">
                                <w:rPr>
                                  <w:rFonts w:ascii="Beast of Avalon" w:hAnsi="Beast of Avalon"/>
                                  <w:b/>
                                  <w:color w:val="333436"/>
                                  <w:sz w:val="24"/>
                                  <w:szCs w:val="24"/>
                                </w:rPr>
                                <w:t>Valdes</w:t>
                              </w:r>
                            </w:p>
                            <w:p w14:paraId="58926BE3" w14:textId="77777777" w:rsidR="0019506F" w:rsidRDefault="00860552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line="329" w:lineRule="auto"/>
                                <w:ind w:left="0" w:right="9282"/>
                                <w:rPr>
                                  <w:rFonts w:ascii="Franklin Gothic Medium" w:hAnsi="Franklin Gothic Medium"/>
                                  <w:color w:val="333436"/>
                                  <w:spacing w:val="26"/>
                                  <w:w w:val="99"/>
                                </w:rPr>
                              </w:pPr>
                              <w:r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 xml:space="preserve">   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>Compliance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  <w:spacing w:val="39"/>
                                </w:rPr>
                                <w:t xml:space="preserve"> 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>Specialist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  <w:spacing w:val="26"/>
                                  <w:w w:val="99"/>
                                </w:rPr>
                                <w:t xml:space="preserve"> </w:t>
                              </w:r>
                            </w:p>
                            <w:p w14:paraId="0441CFD1" w14:textId="77777777" w:rsidR="0019506F" w:rsidRPr="00E63B78" w:rsidRDefault="00860552" w:rsidP="00FE125E">
                              <w:pPr>
                                <w:pStyle w:val="BodyText"/>
                                <w:kinsoku w:val="0"/>
                                <w:overflowPunct w:val="0"/>
                                <w:spacing w:line="329" w:lineRule="auto"/>
                                <w:ind w:left="0" w:right="9282"/>
                                <w:rPr>
                                  <w:rFonts w:ascii="Franklin Gothic Medium" w:hAnsi="Franklin Gothic Medium"/>
                                  <w:color w:val="000000"/>
                                </w:rPr>
                              </w:pPr>
                              <w:r>
                                <w:rPr>
                                  <w:rFonts w:ascii="Franklin Gothic Medium" w:hAnsi="Franklin Gothic Medium"/>
                                  <w:color w:val="333436"/>
                                  <w:w w:val="105"/>
                                </w:rPr>
                                <w:t xml:space="preserve">  </w:t>
                              </w:r>
                            </w:p>
                            <w:p w14:paraId="6BCE2B10" w14:textId="77777777" w:rsidR="009F4E46" w:rsidRDefault="009F4E4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61070C" id="Background" o:spid="_x0000_s1026" alt="Background Graphic&#10;" style="position:absolute;left:0;text-align:left;margin-left:33.75pt;margin-top:36.75pt;width:742.5pt;height:541.45pt;z-index:-251665411;mso-position-horizontal-relative:page;mso-position-vertical-relative:page;mso-width-relative:margin;mso-height-relative:margin" coordorigin=",-95" coordsize="92011,68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Rays" o:spid="_x0000_s1027" type="#_x0000_t75" style="position:absolute;width:92011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">
                  <v:imagedata r:id="rId12" o:title=""/>
                </v:shape>
                <v:shape id="Black border" o:spid="_x0000_s1028" type="#_x0000_t75" style="position:absolute;left:95;width:91821;height:68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">
                  <v:imagedata r:id="rId13" o:title=""/>
                </v:shape>
                <v:rect id="Rectangular border" o:spid="_x0000_s1029" style="position:absolute;left:1809;top:-95;width:88341;height:67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" filled="f" strokecolor="#653a95 [3208]" strokeweight="6.5pt">
                  <v:textbox>
                    <w:txbxContent>
                      <w:p w14:paraId="7266EB69" w14:textId="77777777" w:rsidR="00860552" w:rsidRDefault="00860552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7161FFEC" w14:textId="77777777" w:rsidR="00860552" w:rsidRDefault="00860552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57A3E669" w14:textId="77777777" w:rsidR="00F17D4A" w:rsidRDefault="00F17D4A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45CB36B7" w14:textId="77777777" w:rsidR="00F17D4A" w:rsidRDefault="00F17D4A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1FFEEBE4" w14:textId="77777777" w:rsidR="00F17D4A" w:rsidRDefault="00F17D4A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11AC4267" w14:textId="57EF7FC3" w:rsidR="00FE125E" w:rsidRDefault="0019506F" w:rsidP="00FE125E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jc w:val="center"/>
                          <w:rPr>
                            <w:b/>
                            <w:bCs/>
                            <w:color w:val="333436"/>
                            <w:spacing w:val="63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Certificate</w:t>
                        </w:r>
                        <w:r>
                          <w:rPr>
                            <w:b/>
                            <w:bCs/>
                            <w:color w:val="333436"/>
                            <w:spacing w:val="30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of</w:t>
                        </w:r>
                        <w:r>
                          <w:rPr>
                            <w:b/>
                            <w:bCs/>
                            <w:color w:val="333436"/>
                            <w:spacing w:val="28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Alcohol</w:t>
                        </w:r>
                        <w:r w:rsidR="00B176BD"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 xml:space="preserve"> Result</w:t>
                        </w:r>
                      </w:p>
                      <w:p w14:paraId="187C2237" w14:textId="77777777" w:rsidR="00FE125E" w:rsidRDefault="00FE125E" w:rsidP="0019506F">
                        <w:pPr>
                          <w:jc w:val="both"/>
                        </w:pPr>
                      </w:p>
                      <w:p w14:paraId="6D3965AE" w14:textId="1A053F7F" w:rsidR="00FE125E" w:rsidRDefault="007D3BF0" w:rsidP="00FE125E">
                        <w:pPr>
                          <w:rPr>
                            <w:sz w:val="36"/>
                          </w:rPr>
                        </w:pPr>
                        <w:proofErr w:type="gramStart"/>
                        <w:r>
                          <w:rPr>
                            <w:sz w:val="36"/>
                          </w:rPr>
                          <w:t>{{ customer</w:t>
                        </w:r>
                        <w:proofErr w:type="gramEnd"/>
                        <w:r>
                          <w:rPr>
                            <w:sz w:val="36"/>
                          </w:rPr>
                          <w:t xml:space="preserve"> }}</w:t>
                        </w:r>
                      </w:p>
                      <w:p w14:paraId="5661B4F1" w14:textId="0CB91C1B" w:rsidR="00B176BD" w:rsidRDefault="00B176BD" w:rsidP="00FE125E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DRIVER: </w:t>
                        </w:r>
                        <w:proofErr w:type="gramStart"/>
                        <w:r>
                          <w:rPr>
                            <w:sz w:val="36"/>
                          </w:rPr>
                          <w:t>{{ driver</w:t>
                        </w:r>
                        <w:proofErr w:type="gramEnd"/>
                        <w:r>
                          <w:rPr>
                            <w:sz w:val="36"/>
                          </w:rPr>
                          <w:t xml:space="preserve"> }}</w:t>
                        </w:r>
                      </w:p>
                      <w:p w14:paraId="4DFEABE9" w14:textId="77777777" w:rsidR="00FE125E" w:rsidRDefault="00FE125E" w:rsidP="00FE125E">
                        <w:pPr>
                          <w:rPr>
                            <w:sz w:val="36"/>
                          </w:rPr>
                        </w:pPr>
                      </w:p>
                      <w:p w14:paraId="3E15F278" w14:textId="6E476A21" w:rsidR="00FE125E" w:rsidRDefault="00B176BD" w:rsidP="00FE125E">
                        <w:pPr>
                          <w:rPr>
                            <w:rFonts w:ascii="Times New Roman" w:hAnsi="Times New Roman"/>
                            <w:sz w:val="36"/>
                          </w:rPr>
                        </w:pPr>
                        <w:r>
                          <w:rPr>
                            <w:sz w:val="30"/>
                          </w:rPr>
                          <w:t xml:space="preserve">On </w:t>
                        </w:r>
                        <w:r w:rsidR="007D3BF0">
                          <w:rPr>
                            <w:sz w:val="30"/>
                          </w:rPr>
                          <w:t>{{date}}</w:t>
                        </w:r>
                        <w:r w:rsidR="00FE125E" w:rsidRPr="00FE125E"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was</w:t>
                        </w:r>
                        <w:r w:rsidR="00FE125E" w:rsidRPr="00FE125E"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done the alcohol test and the result of the test</w:t>
                        </w:r>
                        <w:r w:rsidR="00FE125E" w:rsidRPr="00FE125E">
                          <w:rPr>
                            <w:sz w:val="30"/>
                          </w:rPr>
                          <w:t xml:space="preserve"> </w:t>
                        </w:r>
                        <w:proofErr w:type="gramStart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>#{</w:t>
                        </w:r>
                        <w:proofErr w:type="gramEnd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 xml:space="preserve">{ </w:t>
                        </w:r>
                        <w:proofErr w:type="spellStart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>lote</w:t>
                        </w:r>
                        <w:proofErr w:type="spellEnd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 xml:space="preserve"> }}</w:t>
                        </w:r>
                        <w:r w:rsidR="00FE125E" w:rsidRPr="00FE125E">
                          <w:rPr>
                            <w:rFonts w:ascii="Times New Roman" w:hAnsi="Times New Roman"/>
                            <w:sz w:val="36"/>
                          </w:rPr>
                          <w:t xml:space="preserve"> was</w:t>
                        </w:r>
                      </w:p>
                      <w:p w14:paraId="6B03C3DA" w14:textId="77777777" w:rsidR="00FE125E" w:rsidRDefault="00FE125E" w:rsidP="00FE125E">
                        <w:pPr>
                          <w:rPr>
                            <w:rFonts w:ascii="Times New Roman" w:hAnsi="Times New Roman"/>
                            <w:sz w:val="36"/>
                          </w:rPr>
                        </w:pPr>
                      </w:p>
                      <w:p w14:paraId="0A7D6F5F" w14:textId="3715E7D9" w:rsidR="0019506F" w:rsidRPr="00FE125E" w:rsidRDefault="007D3BF0" w:rsidP="00FE125E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{{result}}</w:t>
                        </w:r>
                      </w:p>
                      <w:p w14:paraId="092635A7" w14:textId="77777777" w:rsidR="00FE125E" w:rsidRDefault="00FE125E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</w:pPr>
                      </w:p>
                      <w:p w14:paraId="19E50C9B" w14:textId="77777777" w:rsidR="00FE125E" w:rsidRDefault="00FE125E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</w:pPr>
                      </w:p>
                      <w:p w14:paraId="03214DFC" w14:textId="77777777" w:rsidR="00720419" w:rsidRPr="00057D55" w:rsidRDefault="00720419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>DIRECT SOLUTION SERVICES</w:t>
                        </w:r>
                      </w:p>
                      <w:p w14:paraId="2FB96E73" w14:textId="77777777" w:rsidR="0019506F" w:rsidRPr="00057D55" w:rsidRDefault="00720419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000000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 xml:space="preserve">1248 </w:t>
                        </w:r>
                        <w:proofErr w:type="spellStart"/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>Viscaya</w:t>
                        </w:r>
                        <w:proofErr w:type="spellEnd"/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 xml:space="preserve"> Pkwy Unit 2B</w:t>
                        </w:r>
                        <w:r w:rsidR="00860552"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7CF0A91" w14:textId="77777777" w:rsidR="0019506F" w:rsidRPr="00057D55" w:rsidRDefault="00860552" w:rsidP="00860552">
                        <w:pPr>
                          <w:pStyle w:val="BodyText"/>
                          <w:kinsoku w:val="0"/>
                          <w:overflowPunct w:val="0"/>
                          <w:spacing w:before="94"/>
                          <w:rPr>
                            <w:rFonts w:ascii="Franklin Gothic Medium" w:hAnsi="Franklin Gothic Medium"/>
                            <w:color w:val="000000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 xml:space="preserve">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Cape Coral,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pacing w:val="48"/>
                            <w:sz w:val="24"/>
                            <w:szCs w:val="24"/>
                          </w:rPr>
                          <w:t xml:space="preserve">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FL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33990</w:t>
                        </w:r>
                      </w:p>
                      <w:p w14:paraId="5CD556E2" w14:textId="77777777" w:rsidR="0019506F" w:rsidRPr="00057D55" w:rsidRDefault="00860552" w:rsidP="00860552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 xml:space="preserve">  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 xml:space="preserve">Phone: </w:t>
                        </w:r>
                        <w:r w:rsidR="00BC6AE1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239-443-5846</w:t>
                        </w:r>
                      </w:p>
                      <w:p w14:paraId="7F72FFD4" w14:textId="77777777" w:rsidR="00860552" w:rsidRDefault="00860552" w:rsidP="00860552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Franklin Gothic Medium" w:hAnsi="Franklin Gothic Medium"/>
                            <w:color w:val="333436"/>
                          </w:rPr>
                        </w:pPr>
                      </w:p>
                      <w:p w14:paraId="79CD5F26" w14:textId="77777777" w:rsidR="00BC6AE1" w:rsidRDefault="00BC6AE1" w:rsidP="0019506F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Franklin Gothic Medium" w:hAnsi="Franklin Gothic Medium"/>
                            <w:color w:val="333436"/>
                          </w:rPr>
                        </w:pPr>
                      </w:p>
                      <w:p w14:paraId="56C82DD0" w14:textId="364012A8" w:rsidR="0019506F" w:rsidRPr="00057D55" w:rsidRDefault="0019506F" w:rsidP="0019506F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Beast of Avalon" w:hAnsi="Beast of Avalon"/>
                            <w:b/>
                            <w:color w:val="33343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Franklin Gothic Medium" w:hAnsi="Franklin Gothic Medium"/>
                            <w:color w:val="333436"/>
                          </w:rPr>
                          <w:t xml:space="preserve">  </w:t>
                        </w:r>
                        <w:r w:rsidR="00860552">
                          <w:rPr>
                            <w:rFonts w:ascii="Franklin Gothic Medium" w:hAnsi="Franklin Gothic Medium"/>
                            <w:color w:val="333436"/>
                          </w:rPr>
                          <w:t xml:space="preserve"> </w:t>
                        </w:r>
                        <w:r w:rsidR="00057D55" w:rsidRPr="00057D55">
                          <w:rPr>
                            <w:rFonts w:ascii="Beast of Avalon" w:hAnsi="Beast of Avalon"/>
                            <w:b/>
                            <w:color w:val="333436"/>
                            <w:sz w:val="24"/>
                            <w:szCs w:val="24"/>
                          </w:rPr>
                          <w:t xml:space="preserve">Greisy </w:t>
                        </w:r>
                        <w:r w:rsidR="00F014D0">
                          <w:rPr>
                            <w:rFonts w:ascii="Beast of Avalon" w:hAnsi="Beast of Avalon"/>
                            <w:b/>
                            <w:color w:val="333436"/>
                            <w:sz w:val="24"/>
                            <w:szCs w:val="24"/>
                          </w:rPr>
                          <w:t>Valdes</w:t>
                        </w:r>
                      </w:p>
                      <w:p w14:paraId="58926BE3" w14:textId="77777777" w:rsidR="0019506F" w:rsidRDefault="00860552" w:rsidP="0019506F">
                        <w:pPr>
                          <w:pStyle w:val="BodyText"/>
                          <w:kinsoku w:val="0"/>
                          <w:overflowPunct w:val="0"/>
                          <w:spacing w:line="329" w:lineRule="auto"/>
                          <w:ind w:left="0" w:right="9282"/>
                          <w:rPr>
                            <w:rFonts w:ascii="Franklin Gothic Medium" w:hAnsi="Franklin Gothic Medium"/>
                            <w:color w:val="333436"/>
                            <w:spacing w:val="26"/>
                            <w:w w:val="99"/>
                          </w:rPr>
                        </w:pPr>
                        <w:r>
                          <w:rPr>
                            <w:rFonts w:ascii="Franklin Gothic Medium" w:hAnsi="Franklin Gothic Medium"/>
                            <w:color w:val="333436"/>
                          </w:rPr>
                          <w:t xml:space="preserve">   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</w:rPr>
                          <w:t>Compliance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  <w:spacing w:val="39"/>
                          </w:rPr>
                          <w:t xml:space="preserve"> 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</w:rPr>
                          <w:t>Specialist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  <w:spacing w:val="26"/>
                            <w:w w:val="99"/>
                          </w:rPr>
                          <w:t xml:space="preserve"> </w:t>
                        </w:r>
                      </w:p>
                      <w:p w14:paraId="0441CFD1" w14:textId="77777777" w:rsidR="0019506F" w:rsidRPr="00E63B78" w:rsidRDefault="00860552" w:rsidP="00FE125E">
                        <w:pPr>
                          <w:pStyle w:val="BodyText"/>
                          <w:kinsoku w:val="0"/>
                          <w:overflowPunct w:val="0"/>
                          <w:spacing w:line="329" w:lineRule="auto"/>
                          <w:ind w:left="0" w:right="9282"/>
                          <w:rPr>
                            <w:rFonts w:ascii="Franklin Gothic Medium" w:hAnsi="Franklin Gothic Medium"/>
                            <w:color w:val="000000"/>
                          </w:rPr>
                        </w:pPr>
                        <w:r>
                          <w:rPr>
                            <w:rFonts w:ascii="Franklin Gothic Medium" w:hAnsi="Franklin Gothic Medium"/>
                            <w:color w:val="333436"/>
                            <w:w w:val="105"/>
                          </w:rPr>
                          <w:t xml:space="preserve">  </w:t>
                        </w:r>
                      </w:p>
                      <w:p w14:paraId="6BCE2B10" w14:textId="77777777" w:rsidR="009F4E46" w:rsidRDefault="009F4E46"/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0A126805" w14:textId="2364085E" w:rsidR="00860552" w:rsidRDefault="00FE125E" w:rsidP="00FE125E">
      <w:pPr>
        <w:pStyle w:val="Title"/>
        <w:pBdr>
          <w:top w:val="single" w:sz="8" w:space="0" w:color="A18F8F" w:themeColor="text2" w:themeTint="99"/>
        </w:pBdr>
        <w:tabs>
          <w:tab w:val="left" w:pos="4476"/>
        </w:tabs>
        <w:jc w:val="both"/>
      </w:pPr>
      <w:r>
        <w:tab/>
      </w:r>
    </w:p>
    <w:p w14:paraId="7F2D391E" w14:textId="4710BB1D" w:rsidR="00860552" w:rsidRDefault="00860552" w:rsidP="0019506F">
      <w:pPr>
        <w:pStyle w:val="Title"/>
        <w:pBdr>
          <w:top w:val="single" w:sz="8" w:space="0" w:color="A18F8F" w:themeColor="text2" w:themeTint="99"/>
        </w:pBdr>
        <w:jc w:val="both"/>
      </w:pPr>
    </w:p>
    <w:p w14:paraId="04F521AC" w14:textId="595C6062" w:rsidR="00860552" w:rsidRDefault="00860552" w:rsidP="0019506F">
      <w:pPr>
        <w:pStyle w:val="Title"/>
        <w:pBdr>
          <w:top w:val="single" w:sz="8" w:space="0" w:color="A18F8F" w:themeColor="text2" w:themeTint="99"/>
        </w:pBdr>
        <w:jc w:val="both"/>
        <w:rPr>
          <w:rFonts w:ascii="Franklin Gothic Medium" w:eastAsiaTheme="minorEastAsia" w:hAnsi="Franklin Gothic Medium" w:cs="Arial"/>
          <w:b w:val="0"/>
          <w:bCs w:val="0"/>
          <w:caps w:val="0"/>
          <w:color w:val="333436"/>
          <w:sz w:val="21"/>
          <w:szCs w:val="21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B197B02" w14:textId="56E7ECA1" w:rsidR="00860552" w:rsidRDefault="000145C1" w:rsidP="0019506F">
      <w:pPr>
        <w:pStyle w:val="Title"/>
        <w:pBdr>
          <w:top w:val="single" w:sz="8" w:space="0" w:color="A18F8F" w:themeColor="text2" w:themeTint="99"/>
        </w:pBdr>
        <w:jc w:val="both"/>
        <w:rPr>
          <w:rFonts w:ascii="Franklin Gothic Medium" w:eastAsiaTheme="minorEastAsia" w:hAnsi="Franklin Gothic Medium" w:cs="Arial"/>
          <w:b w:val="0"/>
          <w:bCs w:val="0"/>
          <w:caps w:val="0"/>
          <w:color w:val="333436"/>
          <w:sz w:val="21"/>
          <w:szCs w:val="21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b w:val="0"/>
          <w:bCs w:val="0"/>
          <w:noProof/>
          <w:color w:val="333436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51BD4204" wp14:editId="457CF66A">
            <wp:simplePos x="0" y="0"/>
            <wp:positionH relativeFrom="margin">
              <wp:posOffset>-167640</wp:posOffset>
            </wp:positionH>
            <wp:positionV relativeFrom="paragraph">
              <wp:posOffset>226060</wp:posOffset>
            </wp:positionV>
            <wp:extent cx="1310640" cy="483789"/>
            <wp:effectExtent l="0" t="0" r="3810" b="0"/>
            <wp:wrapNone/>
            <wp:docPr id="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0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48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79B83" w14:textId="77777777" w:rsidR="009F4E46" w:rsidRDefault="009F4E46" w:rsidP="00EA2225">
      <w:pPr>
        <w:spacing w:line="200" w:lineRule="exact"/>
        <w:jc w:val="both"/>
      </w:pPr>
    </w:p>
    <w:sectPr w:rsidR="009F4E4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5840" w:h="12240" w:orient="landscape"/>
      <w:pgMar w:top="2160" w:right="1584" w:bottom="72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3228E" w14:textId="77777777" w:rsidR="006808BE" w:rsidRDefault="006808BE">
      <w:r>
        <w:separator/>
      </w:r>
    </w:p>
  </w:endnote>
  <w:endnote w:type="continuationSeparator" w:id="0">
    <w:p w14:paraId="7D1F2D58" w14:textId="77777777" w:rsidR="006808BE" w:rsidRDefault="00680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ntagenet Cherokee">
    <w:altName w:val="Plantagenet Cherokee"/>
    <w:charset w:val="00"/>
    <w:family w:val="roman"/>
    <w:pitch w:val="variable"/>
    <w:sig w:usb0="00000003" w:usb1="00000000" w:usb2="00001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east of Avalon">
    <w:altName w:val="Cambria Math"/>
    <w:charset w:val="00"/>
    <w:family w:val="auto"/>
    <w:pitch w:val="variable"/>
    <w:sig w:usb0="00000003" w:usb1="50000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159A4" w14:textId="77777777" w:rsidR="003A5745" w:rsidRDefault="003A57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D846F" w14:textId="77777777" w:rsidR="003A5745" w:rsidRDefault="003A57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03B35" w14:textId="77777777" w:rsidR="003A5745" w:rsidRDefault="003A57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07D33" w14:textId="77777777" w:rsidR="006808BE" w:rsidRDefault="006808BE">
      <w:r>
        <w:separator/>
      </w:r>
    </w:p>
  </w:footnote>
  <w:footnote w:type="continuationSeparator" w:id="0">
    <w:p w14:paraId="2528EEB3" w14:textId="77777777" w:rsidR="006808BE" w:rsidRDefault="00680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F6AFC" w14:textId="77777777" w:rsidR="003A5745" w:rsidRDefault="003A57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34A40" w14:textId="77777777" w:rsidR="003A5745" w:rsidRDefault="003A57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64773" w14:textId="77777777" w:rsidR="003A5745" w:rsidRDefault="003A57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B214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52AC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B2FA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8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BCBD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AA86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3C0E6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2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C29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844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67D"/>
    <w:rsid w:val="000145C1"/>
    <w:rsid w:val="00057D55"/>
    <w:rsid w:val="000E11B0"/>
    <w:rsid w:val="0012190F"/>
    <w:rsid w:val="0019506F"/>
    <w:rsid w:val="001A20FA"/>
    <w:rsid w:val="001C1C48"/>
    <w:rsid w:val="002332B2"/>
    <w:rsid w:val="002B344A"/>
    <w:rsid w:val="002C2DC2"/>
    <w:rsid w:val="003474EB"/>
    <w:rsid w:val="003802BA"/>
    <w:rsid w:val="003A5745"/>
    <w:rsid w:val="004230F1"/>
    <w:rsid w:val="004E6B15"/>
    <w:rsid w:val="00547137"/>
    <w:rsid w:val="0058229F"/>
    <w:rsid w:val="005870C4"/>
    <w:rsid w:val="005A1AC0"/>
    <w:rsid w:val="006808BE"/>
    <w:rsid w:val="006820F0"/>
    <w:rsid w:val="006F58CD"/>
    <w:rsid w:val="006F6FA0"/>
    <w:rsid w:val="00720419"/>
    <w:rsid w:val="007D3BF0"/>
    <w:rsid w:val="007F0973"/>
    <w:rsid w:val="00802B6E"/>
    <w:rsid w:val="00860552"/>
    <w:rsid w:val="00925688"/>
    <w:rsid w:val="009756C2"/>
    <w:rsid w:val="009F4E46"/>
    <w:rsid w:val="009F6FF7"/>
    <w:rsid w:val="00A911A8"/>
    <w:rsid w:val="00B176BD"/>
    <w:rsid w:val="00B940A0"/>
    <w:rsid w:val="00BA4073"/>
    <w:rsid w:val="00BC6AE1"/>
    <w:rsid w:val="00C556A1"/>
    <w:rsid w:val="00CB7111"/>
    <w:rsid w:val="00CE4A93"/>
    <w:rsid w:val="00DA1E07"/>
    <w:rsid w:val="00EA2225"/>
    <w:rsid w:val="00EB1EC9"/>
    <w:rsid w:val="00F014D0"/>
    <w:rsid w:val="00F17D4A"/>
    <w:rsid w:val="00F2567D"/>
    <w:rsid w:val="00F27C90"/>
    <w:rsid w:val="00F36F6C"/>
    <w:rsid w:val="00F47485"/>
    <w:rsid w:val="00FB5167"/>
    <w:rsid w:val="00FE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EC0C1B"/>
  <w15:docId w15:val="{910EA66F-BE35-4ECE-85EB-16986800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262626" w:themeColor="text1" w:themeTint="D9"/>
        <w:sz w:val="26"/>
        <w:szCs w:val="26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6F"/>
    <w:pPr>
      <w:spacing w:after="0" w:line="240" w:lineRule="auto"/>
    </w:pPr>
    <w:rPr>
      <w:color w:val="5C4D4D" w:themeColor="text2"/>
      <w:spacing w:val="15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653A95" w:themeColor="accent5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653A95" w:themeColor="accent5"/>
      <w:spacing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pPr>
      <w:pBdr>
        <w:bottom w:val="single" w:sz="8" w:space="1" w:color="A18F8F" w:themeColor="text2" w:themeTint="99"/>
      </w:pBdr>
      <w:spacing w:before="300" w:after="200"/>
    </w:pPr>
    <w:rPr>
      <w:color w:val="262626" w:themeColor="text1" w:themeTint="D9"/>
      <w:spacing w:val="0"/>
      <w:sz w:val="114"/>
      <w:szCs w:val="114"/>
    </w:rPr>
  </w:style>
  <w:style w:type="paragraph" w:styleId="Signature">
    <w:name w:val="Signature"/>
    <w:basedOn w:val="Normal"/>
    <w:link w:val="SignatureChar"/>
    <w:uiPriority w:val="1"/>
    <w:unhideWhenUsed/>
    <w:qFormat/>
    <w:pPr>
      <w:ind w:left="432"/>
      <w:jc w:val="left"/>
    </w:pPr>
    <w:rPr>
      <w:rFonts w:ascii="Segoe Print" w:hAnsi="Segoe Print"/>
      <w:color w:val="262626" w:themeColor="text1" w:themeTint="D9"/>
      <w:spacing w:val="0"/>
      <w:sz w:val="26"/>
      <w:szCs w:val="26"/>
    </w:rPr>
  </w:style>
  <w:style w:type="character" w:customStyle="1" w:styleId="SignatureChar">
    <w:name w:val="Signature Char"/>
    <w:basedOn w:val="DefaultParagraphFont"/>
    <w:link w:val="Signature"/>
    <w:uiPriority w:val="1"/>
    <w:rPr>
      <w:rFonts w:ascii="Segoe Print" w:hAnsi="Segoe Print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262626" w:themeColor="text1" w:themeTint="D9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>
        <w:top w:val="single" w:sz="8" w:space="5" w:color="A18F8F" w:themeColor="text2" w:themeTint="99"/>
        <w:bottom w:val="single" w:sz="8" w:space="5" w:color="A18F8F" w:themeColor="text2" w:themeTint="99"/>
      </w:pBdr>
      <w:spacing w:after="1000"/>
    </w:pPr>
    <w:rPr>
      <w:rFonts w:asciiTheme="majorHAnsi" w:eastAsiaTheme="majorEastAsia" w:hAnsiTheme="majorHAnsi" w:cstheme="majorBidi"/>
      <w:b/>
      <w:bCs/>
      <w:caps/>
      <w:color w:val="653A95" w:themeColor="accent5"/>
      <w:spacing w:val="0"/>
      <w:sz w:val="68"/>
      <w:szCs w:val="68"/>
      <w14:textOutline w14:w="12700" w14:cap="sq" w14:cmpd="sng" w14:algn="ctr">
        <w14:noFill/>
        <w14:prstDash w14:val="solid"/>
        <w14:miter w14:lim="800000"/>
      </w14:textOutline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bCs/>
      <w:caps/>
      <w:color w:val="653A95" w:themeColor="accent5"/>
      <w:sz w:val="68"/>
      <w:szCs w:val="68"/>
      <w14:textOutline w14:w="12700" w14:cap="sq" w14:cmpd="sng" w14:algn="ctr">
        <w14:noFill/>
        <w14:prstDash w14:val="solid"/>
        <w14:miter w14:lim="800000"/>
      </w14:textOutline>
    </w:rPr>
  </w:style>
  <w:style w:type="paragraph" w:customStyle="1" w:styleId="Organization">
    <w:name w:val="Organization"/>
    <w:basedOn w:val="Normal"/>
    <w:uiPriority w:val="1"/>
    <w:qFormat/>
    <w:pPr>
      <w:spacing w:before="200" w:after="200"/>
    </w:pPr>
    <w:rPr>
      <w:caps/>
      <w:color w:val="262626" w:themeColor="text1" w:themeTint="D9"/>
      <w:spacing w:val="0"/>
      <w:sz w:val="66"/>
      <w:szCs w:val="66"/>
    </w:rPr>
  </w:style>
  <w:style w:type="paragraph" w:customStyle="1" w:styleId="SigHeading">
    <w:name w:val="Sig Heading"/>
    <w:basedOn w:val="Normal"/>
    <w:next w:val="Normal"/>
    <w:uiPriority w:val="1"/>
    <w:qFormat/>
    <w:pPr>
      <w:spacing w:before="160" w:line="276" w:lineRule="auto"/>
      <w:jc w:val="left"/>
    </w:pPr>
    <w:rPr>
      <w:caps/>
      <w:color w:val="262626" w:themeColor="text1" w:themeTint="D9"/>
      <w:spacing w:val="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eastAsiaTheme="majorEastAsia" w:hAnsiTheme="majorHAnsi" w:cstheme="majorBidi"/>
      <w:color w:val="653A95" w:themeColor="accent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653A95" w:themeColor="accent5"/>
    </w:rPr>
  </w:style>
  <w:style w:type="paragraph" w:styleId="BodyText">
    <w:name w:val="Body Text"/>
    <w:basedOn w:val="Normal"/>
    <w:link w:val="BodyTextChar"/>
    <w:uiPriority w:val="1"/>
    <w:qFormat/>
    <w:rsid w:val="0019506F"/>
    <w:pPr>
      <w:widowControl w:val="0"/>
      <w:autoSpaceDE w:val="0"/>
      <w:autoSpaceDN w:val="0"/>
      <w:adjustRightInd w:val="0"/>
      <w:ind w:left="105"/>
      <w:jc w:val="left"/>
    </w:pPr>
    <w:rPr>
      <w:rFonts w:ascii="Arial" w:hAnsi="Arial" w:cs="Arial"/>
      <w:color w:val="auto"/>
      <w:spacing w:val="0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19506F"/>
    <w:rPr>
      <w:rFonts w:ascii="Arial" w:hAnsi="Arial" w:cs="Arial"/>
      <w:color w:val="auto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A5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745"/>
    <w:rPr>
      <w:color w:val="5C4D4D" w:themeColor="text2"/>
      <w:spacing w:val="15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745"/>
    <w:rPr>
      <w:color w:val="5C4D4D" w:themeColor="text2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Certificate%20of%20participation.dotx" TargetMode="External"/></Relationships>
</file>

<file path=word/theme/theme1.xml><?xml version="1.0" encoding="utf-8"?>
<a:theme xmlns:a="http://schemas.openxmlformats.org/drawingml/2006/main" name="Office Theme">
  <a:themeElements>
    <a:clrScheme name="MVP">
      <a:dk1>
        <a:sysClr val="windowText" lastClr="000000"/>
      </a:dk1>
      <a:lt1>
        <a:sysClr val="window" lastClr="FFFFFF"/>
      </a:lt1>
      <a:dk2>
        <a:srgbClr val="5C4D4D"/>
      </a:dk2>
      <a:lt2>
        <a:srgbClr val="F2F2F2"/>
      </a:lt2>
      <a:accent1>
        <a:srgbClr val="8B0E04"/>
      </a:accent1>
      <a:accent2>
        <a:srgbClr val="2F8440"/>
      </a:accent2>
      <a:accent3>
        <a:srgbClr val="006AB2"/>
      </a:accent3>
      <a:accent4>
        <a:srgbClr val="DE5823"/>
      </a:accent4>
      <a:accent5>
        <a:srgbClr val="653A95"/>
      </a:accent5>
      <a:accent6>
        <a:srgbClr val="F7B239"/>
      </a:accent6>
      <a:hlink>
        <a:srgbClr val="006AB2"/>
      </a:hlink>
      <a:folHlink>
        <a:srgbClr val="653A95"/>
      </a:folHlink>
    </a:clrScheme>
    <a:fontScheme name="Award certificates - T3">
      <a:majorFont>
        <a:latin typeface="Century Gothic"/>
        <a:ea typeface=""/>
        <a:cs typeface=""/>
      </a:majorFont>
      <a:minorFont>
        <a:latin typeface="Plantagenet Cherok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12FC6-A41E-4C7B-9850-F0239BB5A7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01F696-C480-47D7-95D2-B7E31B84E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participation.dotx</Template>
  <TotalTime>18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Daniel Cuatín Flores</cp:lastModifiedBy>
  <cp:revision>8</cp:revision>
  <cp:lastPrinted>2020-01-23T14:31:00Z</cp:lastPrinted>
  <dcterms:created xsi:type="dcterms:W3CDTF">2020-12-15T16:04:00Z</dcterms:created>
  <dcterms:modified xsi:type="dcterms:W3CDTF">2025-01-16T16:58:00Z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TC028051429991</vt:lpwstr>
  </property>
</Properties>
</file>